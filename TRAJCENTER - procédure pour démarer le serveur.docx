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6E4EC0" w14:textId="3D317240" w:rsidR="00110B97" w:rsidRDefault="00A16C23" w:rsidP="0056740B">
      <w:r>
        <w:rPr>
          <w:noProof/>
        </w:rPr>
        <w:drawing>
          <wp:anchor distT="0" distB="0" distL="114300" distR="114300" simplePos="0" relativeHeight="251719680" behindDoc="1" locked="0" layoutInCell="1" allowOverlap="1" wp14:anchorId="5A7EA8CB" wp14:editId="6CD26141">
            <wp:simplePos x="0" y="0"/>
            <wp:positionH relativeFrom="margin">
              <wp:align>center</wp:align>
            </wp:positionH>
            <wp:positionV relativeFrom="paragraph">
              <wp:posOffset>-938530</wp:posOffset>
            </wp:positionV>
            <wp:extent cx="7423150" cy="10570210"/>
            <wp:effectExtent l="0" t="0" r="6350" b="2540"/>
            <wp:wrapNone/>
            <wp:docPr id="52922052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0" cy="1057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7F39444" wp14:editId="68D0B250">
                <wp:simplePos x="0" y="0"/>
                <wp:positionH relativeFrom="margin">
                  <wp:align>center</wp:align>
                </wp:positionH>
                <wp:positionV relativeFrom="paragraph">
                  <wp:posOffset>-90805</wp:posOffset>
                </wp:positionV>
                <wp:extent cx="7391400" cy="140462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63C5F7" w14:textId="7BD5C75F" w:rsidR="00985B2D" w:rsidRPr="000006F4" w:rsidRDefault="00985B2D" w:rsidP="000C6F38">
                            <w:pPr>
                              <w:jc w:val="center"/>
                              <w:rPr>
                                <w:rStyle w:val="Titredulivre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Titredulivre"/>
                                <w:sz w:val="30"/>
                                <w:szCs w:val="30"/>
                              </w:rPr>
                              <w:t>Josselin SCHUMACKER | Clément RACINET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F3944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0;margin-top:-7.15pt;width:582pt;height:110.6pt;z-index:25166745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" filled="f" stroked="f">
                <v:textbox style="mso-fit-shape-to-text:t">
                  <w:txbxContent>
                    <w:p w14:paraId="6963C5F7" w14:textId="7BD5C75F" w:rsidR="00985B2D" w:rsidRPr="000006F4" w:rsidRDefault="00985B2D" w:rsidP="000C6F38">
                      <w:pPr>
                        <w:jc w:val="center"/>
                        <w:rPr>
                          <w:rStyle w:val="Titredulivre"/>
                          <w:sz w:val="30"/>
                          <w:szCs w:val="30"/>
                        </w:rPr>
                      </w:pPr>
                      <w:r>
                        <w:rPr>
                          <w:rStyle w:val="Titredulivre"/>
                          <w:sz w:val="30"/>
                          <w:szCs w:val="30"/>
                        </w:rPr>
                        <w:t>Josselin SCHUMACKER | Clément RACINET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CFE09C" w14:textId="7A5B66E6" w:rsidR="00D70789" w:rsidRPr="009D55B3" w:rsidRDefault="000C6F38" w:rsidP="0056740B">
      <w:pPr>
        <w:rPr>
          <w:rFonts w:asciiTheme="minorHAnsi" w:hAnsiTheme="minorHAns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4" behindDoc="0" locked="0" layoutInCell="1" allowOverlap="1" wp14:anchorId="78CFFA81" wp14:editId="4C121550">
                <wp:simplePos x="0" y="0"/>
                <wp:positionH relativeFrom="column">
                  <wp:posOffset>3305175</wp:posOffset>
                </wp:positionH>
                <wp:positionV relativeFrom="paragraph">
                  <wp:posOffset>7477125</wp:posOffset>
                </wp:positionV>
                <wp:extent cx="3370580" cy="1449070"/>
                <wp:effectExtent l="0" t="0" r="1270" b="0"/>
                <wp:wrapNone/>
                <wp:docPr id="125463484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0580" cy="1449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083C5" id="Rectangle 3" o:spid="_x0000_s1026" style="position:absolute;margin-left:260.25pt;margin-top:588.75pt;width:265.4pt;height:114.1pt;z-index:2516520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" fillcolor="white [3212]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6608" behindDoc="0" locked="0" layoutInCell="1" allowOverlap="1" wp14:anchorId="69BF3BDA" wp14:editId="5E2F898C">
            <wp:simplePos x="0" y="0"/>
            <wp:positionH relativeFrom="margin">
              <wp:posOffset>3346450</wp:posOffset>
            </wp:positionH>
            <wp:positionV relativeFrom="paragraph">
              <wp:posOffset>7505065</wp:posOffset>
            </wp:positionV>
            <wp:extent cx="3314700" cy="1403350"/>
            <wp:effectExtent l="0" t="0" r="0" b="6350"/>
            <wp:wrapNone/>
            <wp:docPr id="897885258" name="Image 2" descr="Une image contenant texte, Police, Graphiqu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85258" name="Image 2" descr="Une image contenant texte, Police, Graphique, logo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029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E43A276" wp14:editId="60D0DD26">
                <wp:simplePos x="0" y="0"/>
                <wp:positionH relativeFrom="margin">
                  <wp:posOffset>2028825</wp:posOffset>
                </wp:positionH>
                <wp:positionV relativeFrom="paragraph">
                  <wp:posOffset>2209800</wp:posOffset>
                </wp:positionV>
                <wp:extent cx="2572385" cy="634365"/>
                <wp:effectExtent l="0" t="0" r="0" b="0"/>
                <wp:wrapNone/>
                <wp:docPr id="1031144254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2385" cy="634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80FED6" w14:textId="6BAC8D2A" w:rsidR="00440D44" w:rsidRPr="00617522" w:rsidRDefault="000C6F38" w:rsidP="00440D44">
                            <w:pPr>
                              <w:jc w:val="center"/>
                              <w:rPr>
                                <w:rStyle w:val="Titredulivre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Titredulivre"/>
                                <w:i/>
                                <w:iCs/>
                                <w:sz w:val="24"/>
                                <w:szCs w:val="24"/>
                              </w:rPr>
                              <w:t>Démarrage du serveur python</w:t>
                            </w:r>
                          </w:p>
                          <w:p w14:paraId="042750ED" w14:textId="77777777" w:rsidR="00440D44" w:rsidRDefault="00440D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3A276" id="_x0000_s1027" type="#_x0000_t202" style="position:absolute;left:0;text-align:left;margin-left:159.75pt;margin-top:174pt;width:202.55pt;height:49.9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" filled="f" stroked="f" strokeweight=".5pt">
                <v:textbox>
                  <w:txbxContent>
                    <w:p w14:paraId="0E80FED6" w14:textId="6BAC8D2A" w:rsidR="00440D44" w:rsidRPr="00617522" w:rsidRDefault="000C6F38" w:rsidP="00440D44">
                      <w:pPr>
                        <w:jc w:val="center"/>
                        <w:rPr>
                          <w:rStyle w:val="Titredulivre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Style w:val="Titredulivre"/>
                          <w:i/>
                          <w:iCs/>
                          <w:sz w:val="24"/>
                          <w:szCs w:val="24"/>
                        </w:rPr>
                        <w:t>Démarrage du serveur python</w:t>
                      </w:r>
                    </w:p>
                    <w:p w14:paraId="042750ED" w14:textId="77777777" w:rsidR="00440D44" w:rsidRDefault="00440D44"/>
                  </w:txbxContent>
                </v:textbox>
                <w10:wrap anchorx="margin"/>
              </v:shape>
            </w:pict>
          </mc:Fallback>
        </mc:AlternateContent>
      </w:r>
      <w:r w:rsidR="00985B2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1513272" wp14:editId="31C09F8F">
                <wp:simplePos x="0" y="0"/>
                <wp:positionH relativeFrom="column">
                  <wp:posOffset>1182307</wp:posOffset>
                </wp:positionH>
                <wp:positionV relativeFrom="paragraph">
                  <wp:posOffset>1722845</wp:posOffset>
                </wp:positionV>
                <wp:extent cx="654050" cy="0"/>
                <wp:effectExtent l="0" t="0" r="0" b="0"/>
                <wp:wrapNone/>
                <wp:docPr id="479643389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0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7F906458" id="Connecteur droit 1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1pt,135.65pt" to="144.6pt,1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" strokecolor="white [3212]" strokeweight="1.5pt">
                <v:stroke joinstyle="miter"/>
              </v:line>
            </w:pict>
          </mc:Fallback>
        </mc:AlternateContent>
      </w:r>
      <w:r w:rsidR="00617522" w:rsidRPr="00110B9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E938A5D" wp14:editId="61293F26">
                <wp:simplePos x="0" y="0"/>
                <wp:positionH relativeFrom="margin">
                  <wp:posOffset>1074987</wp:posOffset>
                </wp:positionH>
                <wp:positionV relativeFrom="page">
                  <wp:posOffset>2388020</wp:posOffset>
                </wp:positionV>
                <wp:extent cx="3484182" cy="5330190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182" cy="533019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A4EFDB" w14:textId="64251FF0" w:rsidR="001A7D66" w:rsidRPr="0056740B" w:rsidRDefault="000C6F38" w:rsidP="0056740B">
                            <w:pPr>
                              <w:rPr>
                                <w:rStyle w:val="Titredulivre"/>
                                <w:sz w:val="48"/>
                                <w:szCs w:val="36"/>
                              </w:rPr>
                            </w:pPr>
                            <w:r>
                              <w:rPr>
                                <w:rStyle w:val="Titredulivre"/>
                                <w:sz w:val="48"/>
                                <w:szCs w:val="36"/>
                              </w:rPr>
                              <w:t>TRAJCENTER</w:t>
                            </w:r>
                          </w:p>
                          <w:p w14:paraId="34927A5A" w14:textId="77777777" w:rsidR="001A7D66" w:rsidRPr="00BA51B4" w:rsidRDefault="001A7D66" w:rsidP="0056740B">
                            <w:pPr>
                              <w:rPr>
                                <w:rStyle w:val="Titredulivre"/>
                                <w:sz w:val="24"/>
                                <w:szCs w:val="24"/>
                              </w:rPr>
                            </w:pPr>
                          </w:p>
                          <w:p w14:paraId="726CA7B5" w14:textId="36436635" w:rsidR="001A7D66" w:rsidRDefault="000C6F38" w:rsidP="0056740B">
                            <w:pPr>
                              <w:rPr>
                                <w:rStyle w:val="Titredulivre"/>
                                <w:sz w:val="48"/>
                                <w:szCs w:val="36"/>
                              </w:rPr>
                            </w:pPr>
                            <w:r>
                              <w:rPr>
                                <w:rStyle w:val="Titredulivre"/>
                                <w:sz w:val="48"/>
                                <w:szCs w:val="36"/>
                              </w:rPr>
                              <w:t xml:space="preserve">Procédure </w:t>
                            </w:r>
                          </w:p>
                          <w:p w14:paraId="1FDE9F09" w14:textId="77777777" w:rsidR="00617522" w:rsidRDefault="00617522" w:rsidP="00617522">
                            <w:pPr>
                              <w:ind w:left="708"/>
                              <w:rPr>
                                <w:rStyle w:val="Titredulivre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4D6AC2DD" w14:textId="77777777" w:rsidR="00BA51B4" w:rsidRPr="0056740B" w:rsidRDefault="00BA51B4" w:rsidP="0056740B">
                            <w:pPr>
                              <w:rPr>
                                <w:rStyle w:val="Titredulivre"/>
                                <w:sz w:val="48"/>
                                <w:szCs w:val="36"/>
                              </w:rPr>
                            </w:pPr>
                          </w:p>
                          <w:p w14:paraId="13C278B9" w14:textId="77777777" w:rsidR="001A7D66" w:rsidRPr="0056740B" w:rsidRDefault="001A7D66" w:rsidP="0056740B">
                            <w:pPr>
                              <w:rPr>
                                <w:rStyle w:val="Titredulivre"/>
                                <w:sz w:val="48"/>
                                <w:szCs w:val="36"/>
                              </w:rPr>
                            </w:pPr>
                          </w:p>
                          <w:p w14:paraId="269DFBEB" w14:textId="77777777" w:rsidR="001A7D66" w:rsidRPr="0056740B" w:rsidRDefault="001A7D66" w:rsidP="0056740B">
                            <w:pPr>
                              <w:rPr>
                                <w:color w:val="FFFFFF" w:themeColor="background1"/>
                                <w:sz w:val="48"/>
                                <w:szCs w:val="36"/>
                              </w:rPr>
                            </w:pPr>
                          </w:p>
                          <w:p w14:paraId="15D62E61" w14:textId="77777777" w:rsidR="001A7D66" w:rsidRPr="0056740B" w:rsidRDefault="001A7D66" w:rsidP="0056740B">
                            <w:pPr>
                              <w:rPr>
                                <w:color w:val="FFFFFF" w:themeColor="background1"/>
                                <w:sz w:val="48"/>
                                <w:szCs w:val="36"/>
                              </w:rPr>
                            </w:pPr>
                            <w:r w:rsidRPr="0056740B">
                              <w:rPr>
                                <w:color w:val="FFFFFF" w:themeColor="background1"/>
                                <w:sz w:val="48"/>
                                <w:szCs w:val="36"/>
                              </w:rPr>
                              <w:t xml:space="preserve"> </w:t>
                            </w:r>
                          </w:p>
                          <w:p w14:paraId="54BE0811" w14:textId="77777777" w:rsidR="001A7D66" w:rsidRPr="0056740B" w:rsidRDefault="001A7D66" w:rsidP="0056740B">
                            <w:pPr>
                              <w:rPr>
                                <w:color w:val="FFFFFF" w:themeColor="background1"/>
                                <w:sz w:val="48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38A5D" id="Zone de texte 6" o:spid="_x0000_s1028" type="#_x0000_t202" style="position:absolute;left:0;text-align:left;margin-left:84.65pt;margin-top:188.05pt;width:274.35pt;height:419.7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" stroked="f" strokeweight=".5pt">
                <v:fill opacity="0"/>
                <v:textbox>
                  <w:txbxContent>
                    <w:p w14:paraId="4AA4EFDB" w14:textId="64251FF0" w:rsidR="001A7D66" w:rsidRPr="0056740B" w:rsidRDefault="000C6F38" w:rsidP="0056740B">
                      <w:pPr>
                        <w:rPr>
                          <w:rStyle w:val="Titredulivre"/>
                          <w:sz w:val="48"/>
                          <w:szCs w:val="36"/>
                        </w:rPr>
                      </w:pPr>
                      <w:r>
                        <w:rPr>
                          <w:rStyle w:val="Titredulivre"/>
                          <w:sz w:val="48"/>
                          <w:szCs w:val="36"/>
                        </w:rPr>
                        <w:t>TRAJCENTER</w:t>
                      </w:r>
                    </w:p>
                    <w:p w14:paraId="34927A5A" w14:textId="77777777" w:rsidR="001A7D66" w:rsidRPr="00BA51B4" w:rsidRDefault="001A7D66" w:rsidP="0056740B">
                      <w:pPr>
                        <w:rPr>
                          <w:rStyle w:val="Titredulivre"/>
                          <w:sz w:val="24"/>
                          <w:szCs w:val="24"/>
                        </w:rPr>
                      </w:pPr>
                    </w:p>
                    <w:p w14:paraId="726CA7B5" w14:textId="36436635" w:rsidR="001A7D66" w:rsidRDefault="000C6F38" w:rsidP="0056740B">
                      <w:pPr>
                        <w:rPr>
                          <w:rStyle w:val="Titredulivre"/>
                          <w:sz w:val="48"/>
                          <w:szCs w:val="36"/>
                        </w:rPr>
                      </w:pPr>
                      <w:r>
                        <w:rPr>
                          <w:rStyle w:val="Titredulivre"/>
                          <w:sz w:val="48"/>
                          <w:szCs w:val="36"/>
                        </w:rPr>
                        <w:t xml:space="preserve">Procédure </w:t>
                      </w:r>
                    </w:p>
                    <w:p w14:paraId="1FDE9F09" w14:textId="77777777" w:rsidR="00617522" w:rsidRDefault="00617522" w:rsidP="00617522">
                      <w:pPr>
                        <w:ind w:left="708"/>
                        <w:rPr>
                          <w:rStyle w:val="Titredulivre"/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4D6AC2DD" w14:textId="77777777" w:rsidR="00BA51B4" w:rsidRPr="0056740B" w:rsidRDefault="00BA51B4" w:rsidP="0056740B">
                      <w:pPr>
                        <w:rPr>
                          <w:rStyle w:val="Titredulivre"/>
                          <w:sz w:val="48"/>
                          <w:szCs w:val="36"/>
                        </w:rPr>
                      </w:pPr>
                    </w:p>
                    <w:p w14:paraId="13C278B9" w14:textId="77777777" w:rsidR="001A7D66" w:rsidRPr="0056740B" w:rsidRDefault="001A7D66" w:rsidP="0056740B">
                      <w:pPr>
                        <w:rPr>
                          <w:rStyle w:val="Titredulivre"/>
                          <w:sz w:val="48"/>
                          <w:szCs w:val="36"/>
                        </w:rPr>
                      </w:pPr>
                    </w:p>
                    <w:p w14:paraId="269DFBEB" w14:textId="77777777" w:rsidR="001A7D66" w:rsidRPr="0056740B" w:rsidRDefault="001A7D66" w:rsidP="0056740B">
                      <w:pPr>
                        <w:rPr>
                          <w:color w:val="FFFFFF" w:themeColor="background1"/>
                          <w:sz w:val="48"/>
                          <w:szCs w:val="36"/>
                        </w:rPr>
                      </w:pPr>
                    </w:p>
                    <w:p w14:paraId="15D62E61" w14:textId="77777777" w:rsidR="001A7D66" w:rsidRPr="0056740B" w:rsidRDefault="001A7D66" w:rsidP="0056740B">
                      <w:pPr>
                        <w:rPr>
                          <w:color w:val="FFFFFF" w:themeColor="background1"/>
                          <w:sz w:val="48"/>
                          <w:szCs w:val="36"/>
                        </w:rPr>
                      </w:pPr>
                      <w:r w:rsidRPr="0056740B">
                        <w:rPr>
                          <w:color w:val="FFFFFF" w:themeColor="background1"/>
                          <w:sz w:val="48"/>
                          <w:szCs w:val="36"/>
                        </w:rPr>
                        <w:t xml:space="preserve"> </w:t>
                      </w:r>
                    </w:p>
                    <w:p w14:paraId="54BE0811" w14:textId="77777777" w:rsidR="001A7D66" w:rsidRPr="0056740B" w:rsidRDefault="001A7D66" w:rsidP="0056740B">
                      <w:pPr>
                        <w:rPr>
                          <w:color w:val="FFFFFF" w:themeColor="background1"/>
                          <w:sz w:val="48"/>
                          <w:szCs w:val="3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D55E31">
        <w:rPr>
          <w:noProof/>
        </w:rPr>
        <mc:AlternateContent>
          <mc:Choice Requires="wps">
            <w:drawing>
              <wp:anchor distT="0" distB="0" distL="114300" distR="114300" simplePos="0" relativeHeight="251651069" behindDoc="0" locked="0" layoutInCell="1" allowOverlap="1" wp14:anchorId="2F6087E4" wp14:editId="6B3629E5">
                <wp:simplePos x="0" y="0"/>
                <wp:positionH relativeFrom="column">
                  <wp:posOffset>1271469</wp:posOffset>
                </wp:positionH>
                <wp:positionV relativeFrom="paragraph">
                  <wp:posOffset>812075</wp:posOffset>
                </wp:positionV>
                <wp:extent cx="3384550" cy="3971983"/>
                <wp:effectExtent l="0" t="0" r="6350" b="9525"/>
                <wp:wrapNone/>
                <wp:docPr id="46123652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550" cy="397198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B4DE5" id="Rectangle 3" o:spid="_x0000_s1026" style="position:absolute;margin-left:100.1pt;margin-top:63.95pt;width:266.5pt;height:312.75pt;z-index:2516510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" fillcolor="white [3212]" stroked="f" strokeweight="1pt"/>
            </w:pict>
          </mc:Fallback>
        </mc:AlternateContent>
      </w:r>
      <w:r w:rsidR="00AD55C1">
        <w:rPr>
          <w:noProof/>
          <w:lang w:eastAsia="fr-FR"/>
        </w:rPr>
        <w:t xml:space="preserve"> </w:t>
      </w:r>
      <w:r w:rsidR="001375DF" w:rsidRPr="00110B97">
        <w:rPr>
          <w:noProof/>
          <w:lang w:eastAsia="fr-FR"/>
        </w:rPr>
        <w:drawing>
          <wp:anchor distT="0" distB="0" distL="114300" distR="114300" simplePos="0" relativeHeight="251656192" behindDoc="0" locked="0" layoutInCell="1" allowOverlap="1" wp14:anchorId="02A5C858" wp14:editId="42850AE6">
            <wp:simplePos x="0" y="0"/>
            <wp:positionH relativeFrom="margin">
              <wp:posOffset>1081405</wp:posOffset>
            </wp:positionH>
            <wp:positionV relativeFrom="paragraph">
              <wp:posOffset>696595</wp:posOffset>
            </wp:positionV>
            <wp:extent cx="3476625" cy="4000500"/>
            <wp:effectExtent l="0" t="0" r="952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ond_a5 portrait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0B97">
        <w:br w:type="page"/>
      </w:r>
      <w:bookmarkStart w:id="0" w:name="_Hlk40035250"/>
      <w:bookmarkEnd w:id="0"/>
    </w:p>
    <w:p w14:paraId="5CE897BD" w14:textId="77777777" w:rsidR="00D70789" w:rsidRPr="009D55B3" w:rsidRDefault="00D70789" w:rsidP="0056740B">
      <w:pPr>
        <w:pStyle w:val="Titre"/>
      </w:pPr>
      <w:bookmarkStart w:id="1" w:name="_Toc40132673"/>
      <w:bookmarkStart w:id="2" w:name="_Toc148704697"/>
      <w:bookmarkStart w:id="3" w:name="_Toc160017891"/>
      <w:r w:rsidRPr="009D55B3">
        <w:lastRenderedPageBreak/>
        <w:t>SOMMAIRE</w:t>
      </w:r>
      <w:bookmarkEnd w:id="1"/>
      <w:bookmarkEnd w:id="2"/>
      <w:bookmarkEnd w:id="3"/>
    </w:p>
    <w:p w14:paraId="62120A0C" w14:textId="77777777" w:rsidR="009F67A0" w:rsidRDefault="009F67A0" w:rsidP="0056740B">
      <w:pPr>
        <w:pStyle w:val="Paragraphestandard"/>
      </w:pPr>
    </w:p>
    <w:p w14:paraId="3ECFB282" w14:textId="57D5B252" w:rsidR="006A1014" w:rsidRDefault="00654E1E">
      <w:pPr>
        <w:pStyle w:val="TM1"/>
        <w:tabs>
          <w:tab w:val="right" w:leader="dot" w:pos="9736"/>
        </w:tabs>
        <w:rPr>
          <w:rFonts w:eastAsiaTheme="minorEastAsia" w:cstheme="minorBidi"/>
          <w:b w:val="0"/>
          <w:bCs w:val="0"/>
          <w:i w:val="0"/>
          <w:iCs w:val="0"/>
          <w:noProof/>
          <w:color w:val="auto"/>
          <w:sz w:val="22"/>
          <w:szCs w:val="22"/>
          <w:lang w:eastAsia="fr-FR"/>
        </w:rPr>
      </w:pPr>
      <w:r>
        <w:fldChar w:fldCharType="begin"/>
      </w:r>
      <w:r>
        <w:instrText xml:space="preserve"> TOC \o "1-2" \h \z \t "Titre;1" </w:instrText>
      </w:r>
      <w:r>
        <w:fldChar w:fldCharType="separate"/>
      </w:r>
      <w:hyperlink w:anchor="_Toc160017891" w:history="1">
        <w:r w:rsidR="006A1014" w:rsidRPr="000F66AB">
          <w:rPr>
            <w:rStyle w:val="Lienhypertexte"/>
            <w:noProof/>
          </w:rPr>
          <w:t>SOMMAIRE</w:t>
        </w:r>
        <w:r w:rsidR="006A1014">
          <w:rPr>
            <w:noProof/>
            <w:webHidden/>
          </w:rPr>
          <w:tab/>
        </w:r>
        <w:r w:rsidR="006A1014">
          <w:rPr>
            <w:noProof/>
            <w:webHidden/>
          </w:rPr>
          <w:fldChar w:fldCharType="begin"/>
        </w:r>
        <w:r w:rsidR="006A1014">
          <w:rPr>
            <w:noProof/>
            <w:webHidden/>
          </w:rPr>
          <w:instrText xml:space="preserve"> PAGEREF _Toc160017891 \h </w:instrText>
        </w:r>
        <w:r w:rsidR="006A1014">
          <w:rPr>
            <w:noProof/>
            <w:webHidden/>
          </w:rPr>
        </w:r>
        <w:r w:rsidR="006A1014">
          <w:rPr>
            <w:noProof/>
            <w:webHidden/>
          </w:rPr>
          <w:fldChar w:fldCharType="separate"/>
        </w:r>
        <w:r w:rsidR="006A1014">
          <w:rPr>
            <w:noProof/>
            <w:webHidden/>
          </w:rPr>
          <w:t>2</w:t>
        </w:r>
        <w:r w:rsidR="006A1014">
          <w:rPr>
            <w:noProof/>
            <w:webHidden/>
          </w:rPr>
          <w:fldChar w:fldCharType="end"/>
        </w:r>
      </w:hyperlink>
    </w:p>
    <w:p w14:paraId="4100080F" w14:textId="4BED6C2D" w:rsidR="006A1014" w:rsidRDefault="006A1014">
      <w:pPr>
        <w:pStyle w:val="TM1"/>
        <w:tabs>
          <w:tab w:val="right" w:leader="dot" w:pos="9736"/>
        </w:tabs>
        <w:rPr>
          <w:rFonts w:eastAsiaTheme="minorEastAsia" w:cstheme="minorBidi"/>
          <w:b w:val="0"/>
          <w:bCs w:val="0"/>
          <w:i w:val="0"/>
          <w:iCs w:val="0"/>
          <w:noProof/>
          <w:color w:val="auto"/>
          <w:sz w:val="22"/>
          <w:szCs w:val="22"/>
          <w:lang w:eastAsia="fr-FR"/>
        </w:rPr>
      </w:pPr>
      <w:hyperlink w:anchor="_Toc160017892" w:history="1">
        <w:r w:rsidRPr="000F66AB">
          <w:rPr>
            <w:rStyle w:val="Lienhypertexte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_Toc160017892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41F154" w14:textId="57579F89" w:rsidR="006A1014" w:rsidRDefault="006A1014">
      <w:pPr>
        <w:pStyle w:val="TM1"/>
        <w:tabs>
          <w:tab w:val="left" w:pos="480"/>
          <w:tab w:val="right" w:leader="dot" w:pos="9736"/>
        </w:tabs>
        <w:rPr>
          <w:rFonts w:eastAsiaTheme="minorEastAsia" w:cstheme="minorBidi"/>
          <w:b w:val="0"/>
          <w:bCs w:val="0"/>
          <w:i w:val="0"/>
          <w:iCs w:val="0"/>
          <w:noProof/>
          <w:color w:val="auto"/>
          <w:sz w:val="22"/>
          <w:szCs w:val="22"/>
          <w:lang w:eastAsia="fr-FR"/>
        </w:rPr>
      </w:pPr>
      <w:hyperlink w:anchor="_Toc160017893" w:history="1">
        <w:r w:rsidRPr="000F66AB">
          <w:rPr>
            <w:rStyle w:val="Lienhypertexte"/>
            <w:noProof/>
          </w:rPr>
          <w:t>I.</w:t>
        </w:r>
        <w:r>
          <w:rPr>
            <w:rFonts w:eastAsiaTheme="minorEastAsia" w:cstheme="minorBidi"/>
            <w:b w:val="0"/>
            <w:bCs w:val="0"/>
            <w:i w:val="0"/>
            <w:iCs w:val="0"/>
            <w:noProof/>
            <w:color w:val="auto"/>
            <w:sz w:val="22"/>
            <w:szCs w:val="22"/>
            <w:lang w:eastAsia="fr-FR"/>
          </w:rPr>
          <w:tab/>
        </w:r>
        <w:r w:rsidRPr="000F66AB">
          <w:rPr>
            <w:rStyle w:val="Lienhypertexte"/>
            <w:noProof/>
          </w:rPr>
          <w:t>Structure du serveur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_Toc160017893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D4011A" w14:textId="5085BE95" w:rsidR="006A1014" w:rsidRDefault="006A1014">
      <w:pPr>
        <w:pStyle w:val="TM2"/>
        <w:tabs>
          <w:tab w:val="left" w:pos="720"/>
          <w:tab w:val="right" w:leader="dot" w:pos="9736"/>
        </w:tabs>
        <w:rPr>
          <w:rFonts w:eastAsiaTheme="minorEastAsia" w:cstheme="minorBidi"/>
          <w:b w:val="0"/>
          <w:bCs w:val="0"/>
          <w:noProof/>
          <w:color w:val="auto"/>
          <w:lang w:eastAsia="fr-FR"/>
        </w:rPr>
      </w:pPr>
      <w:hyperlink w:anchor="_Toc160017894" w:history="1">
        <w:r w:rsidRPr="000F66AB">
          <w:rPr>
            <w:rStyle w:val="Lienhypertexte"/>
            <w:noProof/>
          </w:rPr>
          <w:t>1.</w:t>
        </w:r>
        <w:r>
          <w:rPr>
            <w:rFonts w:eastAsiaTheme="minorEastAsia" w:cstheme="minorBidi"/>
            <w:b w:val="0"/>
            <w:bCs w:val="0"/>
            <w:noProof/>
            <w:color w:val="auto"/>
            <w:lang w:eastAsia="fr-FR"/>
          </w:rPr>
          <w:tab/>
        </w:r>
        <w:r w:rsidRPr="000F66AB">
          <w:rPr>
            <w:rStyle w:val="Lienhypertexte"/>
            <w:noProof/>
          </w:rPr>
          <w:t>Le 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_Toc160017894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3B1744" w14:textId="6B0E9ED0" w:rsidR="006A1014" w:rsidRDefault="006A1014">
      <w:pPr>
        <w:pStyle w:val="TM2"/>
        <w:tabs>
          <w:tab w:val="left" w:pos="720"/>
          <w:tab w:val="right" w:leader="dot" w:pos="9736"/>
        </w:tabs>
        <w:rPr>
          <w:rFonts w:eastAsiaTheme="minorEastAsia" w:cstheme="minorBidi"/>
          <w:b w:val="0"/>
          <w:bCs w:val="0"/>
          <w:noProof/>
          <w:color w:val="auto"/>
          <w:lang w:eastAsia="fr-FR"/>
        </w:rPr>
      </w:pPr>
      <w:hyperlink w:anchor="_Toc160017895" w:history="1">
        <w:r w:rsidRPr="000F66AB">
          <w:rPr>
            <w:rStyle w:val="Lienhypertexte"/>
            <w:noProof/>
          </w:rPr>
          <w:t>2.</w:t>
        </w:r>
        <w:r>
          <w:rPr>
            <w:rFonts w:eastAsiaTheme="minorEastAsia" w:cstheme="minorBidi"/>
            <w:b w:val="0"/>
            <w:bCs w:val="0"/>
            <w:noProof/>
            <w:color w:val="auto"/>
            <w:lang w:eastAsia="fr-FR"/>
          </w:rPr>
          <w:tab/>
        </w:r>
        <w:r w:rsidRPr="000F66AB">
          <w:rPr>
            <w:rStyle w:val="Lienhypertexte"/>
            <w:noProof/>
          </w:rPr>
          <w:t>Le dossier de trajectoires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_Toc160017895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F856DB" w14:textId="3EB017E3" w:rsidR="006A1014" w:rsidRDefault="006A1014">
      <w:pPr>
        <w:pStyle w:val="TM1"/>
        <w:tabs>
          <w:tab w:val="left" w:pos="480"/>
          <w:tab w:val="right" w:leader="dot" w:pos="9736"/>
        </w:tabs>
        <w:rPr>
          <w:rFonts w:eastAsiaTheme="minorEastAsia" w:cstheme="minorBidi"/>
          <w:b w:val="0"/>
          <w:bCs w:val="0"/>
          <w:i w:val="0"/>
          <w:iCs w:val="0"/>
          <w:noProof/>
          <w:color w:val="auto"/>
          <w:sz w:val="22"/>
          <w:szCs w:val="22"/>
          <w:lang w:eastAsia="fr-FR"/>
        </w:rPr>
      </w:pPr>
      <w:hyperlink w:anchor="_Toc160017896" w:history="1">
        <w:r w:rsidRPr="000F66AB">
          <w:rPr>
            <w:rStyle w:val="Lienhypertexte"/>
            <w:noProof/>
          </w:rPr>
          <w:t>II.</w:t>
        </w:r>
        <w:r>
          <w:rPr>
            <w:rFonts w:eastAsiaTheme="minorEastAsia" w:cstheme="minorBidi"/>
            <w:b w:val="0"/>
            <w:bCs w:val="0"/>
            <w:i w:val="0"/>
            <w:iCs w:val="0"/>
            <w:noProof/>
            <w:color w:val="auto"/>
            <w:sz w:val="22"/>
            <w:szCs w:val="22"/>
            <w:lang w:eastAsia="fr-FR"/>
          </w:rPr>
          <w:tab/>
        </w:r>
        <w:r w:rsidRPr="000F66AB">
          <w:rPr>
            <w:rStyle w:val="Lienhypertexte"/>
            <w:noProof/>
          </w:rPr>
          <w:t>Les trajectoires admises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_Toc160017896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28F085" w14:textId="5402437B" w:rsidR="006A1014" w:rsidRDefault="006A1014">
      <w:pPr>
        <w:pStyle w:val="TM2"/>
        <w:tabs>
          <w:tab w:val="left" w:pos="720"/>
          <w:tab w:val="right" w:leader="dot" w:pos="9736"/>
        </w:tabs>
        <w:rPr>
          <w:rFonts w:eastAsiaTheme="minorEastAsia" w:cstheme="minorBidi"/>
          <w:b w:val="0"/>
          <w:bCs w:val="0"/>
          <w:noProof/>
          <w:color w:val="auto"/>
          <w:lang w:eastAsia="fr-FR"/>
        </w:rPr>
      </w:pPr>
      <w:hyperlink w:anchor="_Toc160017897" w:history="1">
        <w:r w:rsidRPr="000F66AB">
          <w:rPr>
            <w:rStyle w:val="Lienhypertexte"/>
            <w:noProof/>
          </w:rPr>
          <w:t>1.</w:t>
        </w:r>
        <w:r>
          <w:rPr>
            <w:rFonts w:eastAsiaTheme="minorEastAsia" w:cstheme="minorBidi"/>
            <w:b w:val="0"/>
            <w:bCs w:val="0"/>
            <w:noProof/>
            <w:color w:val="auto"/>
            <w:lang w:eastAsia="fr-FR"/>
          </w:rPr>
          <w:tab/>
        </w:r>
        <w:r w:rsidRPr="000F66AB">
          <w:rPr>
            <w:rStyle w:val="Lienhypertexte"/>
            <w:noProof/>
          </w:rPr>
          <w:t>Le format xlsx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_Toc160017897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9FD371" w14:textId="371598BE" w:rsidR="006A1014" w:rsidRDefault="006A1014">
      <w:pPr>
        <w:pStyle w:val="TM2"/>
        <w:tabs>
          <w:tab w:val="left" w:pos="720"/>
          <w:tab w:val="right" w:leader="dot" w:pos="9736"/>
        </w:tabs>
        <w:rPr>
          <w:rFonts w:eastAsiaTheme="minorEastAsia" w:cstheme="minorBidi"/>
          <w:b w:val="0"/>
          <w:bCs w:val="0"/>
          <w:noProof/>
          <w:color w:val="auto"/>
          <w:lang w:eastAsia="fr-FR"/>
        </w:rPr>
      </w:pPr>
      <w:hyperlink w:anchor="_Toc160017898" w:history="1">
        <w:r w:rsidRPr="000F66AB">
          <w:rPr>
            <w:rStyle w:val="Lienhypertexte"/>
            <w:noProof/>
          </w:rPr>
          <w:t>2.</w:t>
        </w:r>
        <w:r>
          <w:rPr>
            <w:rFonts w:eastAsiaTheme="minorEastAsia" w:cstheme="minorBidi"/>
            <w:b w:val="0"/>
            <w:bCs w:val="0"/>
            <w:noProof/>
            <w:color w:val="auto"/>
            <w:lang w:eastAsia="fr-FR"/>
          </w:rPr>
          <w:tab/>
        </w:r>
        <w:r w:rsidRPr="000F66AB">
          <w:rPr>
            <w:rStyle w:val="Lienhypertexte"/>
            <w:noProof/>
          </w:rPr>
          <w:t>Le format txt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_Toc160017898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7F6793" w14:textId="333BA0F6" w:rsidR="006A1014" w:rsidRDefault="006A1014">
      <w:pPr>
        <w:pStyle w:val="TM2"/>
        <w:tabs>
          <w:tab w:val="left" w:pos="720"/>
          <w:tab w:val="right" w:leader="dot" w:pos="9736"/>
        </w:tabs>
        <w:rPr>
          <w:rFonts w:eastAsiaTheme="minorEastAsia" w:cstheme="minorBidi"/>
          <w:b w:val="0"/>
          <w:bCs w:val="0"/>
          <w:noProof/>
          <w:color w:val="auto"/>
          <w:lang w:eastAsia="fr-FR"/>
        </w:rPr>
      </w:pPr>
      <w:hyperlink w:anchor="_Toc160017899" w:history="1">
        <w:r w:rsidRPr="000F66AB">
          <w:rPr>
            <w:rStyle w:val="Lienhypertexte"/>
            <w:noProof/>
          </w:rPr>
          <w:t>3.</w:t>
        </w:r>
        <w:r>
          <w:rPr>
            <w:rFonts w:eastAsiaTheme="minorEastAsia" w:cstheme="minorBidi"/>
            <w:b w:val="0"/>
            <w:bCs w:val="0"/>
            <w:noProof/>
            <w:color w:val="auto"/>
            <w:lang w:eastAsia="fr-FR"/>
          </w:rPr>
          <w:tab/>
        </w:r>
        <w:r w:rsidRPr="000F66AB">
          <w:rPr>
            <w:rStyle w:val="Lienhypertexte"/>
            <w:noProof/>
          </w:rPr>
          <w:t>Le format mod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_Toc160017899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B53DDA" w14:textId="79144264" w:rsidR="006A1014" w:rsidRDefault="006A1014">
      <w:pPr>
        <w:pStyle w:val="TM2"/>
        <w:tabs>
          <w:tab w:val="left" w:pos="720"/>
          <w:tab w:val="right" w:leader="dot" w:pos="9736"/>
        </w:tabs>
        <w:rPr>
          <w:rFonts w:eastAsiaTheme="minorEastAsia" w:cstheme="minorBidi"/>
          <w:b w:val="0"/>
          <w:bCs w:val="0"/>
          <w:noProof/>
          <w:color w:val="auto"/>
          <w:lang w:eastAsia="fr-FR"/>
        </w:rPr>
      </w:pPr>
      <w:hyperlink w:anchor="_Toc160017900" w:history="1">
        <w:r w:rsidRPr="000F66AB">
          <w:rPr>
            <w:rStyle w:val="Lienhypertexte"/>
            <w:noProof/>
          </w:rPr>
          <w:t>4.</w:t>
        </w:r>
        <w:r>
          <w:rPr>
            <w:rFonts w:eastAsiaTheme="minorEastAsia" w:cstheme="minorBidi"/>
            <w:b w:val="0"/>
            <w:bCs w:val="0"/>
            <w:noProof/>
            <w:color w:val="auto"/>
            <w:lang w:eastAsia="fr-FR"/>
          </w:rPr>
          <w:tab/>
        </w:r>
        <w:r w:rsidRPr="000F66AB">
          <w:rPr>
            <w:rStyle w:val="Lienhypertexte"/>
            <w:noProof/>
          </w:rPr>
          <w:t>Le format aptsource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_Toc160017900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12D107" w14:textId="60F37E87" w:rsidR="006A1014" w:rsidRDefault="006A1014">
      <w:pPr>
        <w:pStyle w:val="TM1"/>
        <w:tabs>
          <w:tab w:val="left" w:pos="480"/>
          <w:tab w:val="right" w:leader="dot" w:pos="9736"/>
        </w:tabs>
        <w:rPr>
          <w:rFonts w:eastAsiaTheme="minorEastAsia" w:cstheme="minorBidi"/>
          <w:b w:val="0"/>
          <w:bCs w:val="0"/>
          <w:i w:val="0"/>
          <w:iCs w:val="0"/>
          <w:noProof/>
          <w:color w:val="auto"/>
          <w:sz w:val="22"/>
          <w:szCs w:val="22"/>
          <w:lang w:eastAsia="fr-FR"/>
        </w:rPr>
      </w:pPr>
      <w:hyperlink w:anchor="_Toc160017901" w:history="1">
        <w:r w:rsidRPr="000F66AB">
          <w:rPr>
            <w:rStyle w:val="Lienhypertexte"/>
            <w:noProof/>
          </w:rPr>
          <w:t>III.</w:t>
        </w:r>
        <w:r>
          <w:rPr>
            <w:rFonts w:eastAsiaTheme="minorEastAsia" w:cstheme="minorBidi"/>
            <w:b w:val="0"/>
            <w:bCs w:val="0"/>
            <w:i w:val="0"/>
            <w:iCs w:val="0"/>
            <w:noProof/>
            <w:color w:val="auto"/>
            <w:sz w:val="22"/>
            <w:szCs w:val="22"/>
            <w:lang w:eastAsia="fr-FR"/>
          </w:rPr>
          <w:tab/>
        </w:r>
        <w:r w:rsidRPr="000F66AB">
          <w:rPr>
            <w:rStyle w:val="Lienhypertexte"/>
            <w:noProof/>
          </w:rPr>
          <w:t>Démarrage du serveur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_Toc160017901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  <w:bookmarkStart w:id="4" w:name="_GoBack"/>
      <w:bookmarkEnd w:id="4"/>
    </w:p>
    <w:p w14:paraId="7DE9C4B1" w14:textId="4866D358" w:rsidR="006A1014" w:rsidRDefault="006A1014">
      <w:pPr>
        <w:pStyle w:val="TM2"/>
        <w:tabs>
          <w:tab w:val="left" w:pos="720"/>
          <w:tab w:val="right" w:leader="dot" w:pos="9736"/>
        </w:tabs>
        <w:rPr>
          <w:rFonts w:eastAsiaTheme="minorEastAsia" w:cstheme="minorBidi"/>
          <w:b w:val="0"/>
          <w:bCs w:val="0"/>
          <w:noProof/>
          <w:color w:val="auto"/>
          <w:lang w:eastAsia="fr-FR"/>
        </w:rPr>
      </w:pPr>
      <w:hyperlink w:anchor="_Toc160017902" w:history="1">
        <w:r w:rsidRPr="000F66AB">
          <w:rPr>
            <w:rStyle w:val="Lienhypertexte"/>
            <w:noProof/>
          </w:rPr>
          <w:t>1.</w:t>
        </w:r>
        <w:r>
          <w:rPr>
            <w:rFonts w:eastAsiaTheme="minorEastAsia" w:cstheme="minorBidi"/>
            <w:b w:val="0"/>
            <w:bCs w:val="0"/>
            <w:noProof/>
            <w:color w:val="auto"/>
            <w:lang w:eastAsia="fr-FR"/>
          </w:rPr>
          <w:tab/>
        </w:r>
        <w:r w:rsidRPr="000F66AB">
          <w:rPr>
            <w:rStyle w:val="Lienhypertexte"/>
            <w:noProof/>
          </w:rPr>
          <w:t>Bibliothèques nécessaires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_Toc160017902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2BC1A0" w14:textId="02EC6AAF" w:rsidR="006A1014" w:rsidRDefault="006A1014">
      <w:pPr>
        <w:pStyle w:val="TM2"/>
        <w:tabs>
          <w:tab w:val="left" w:pos="720"/>
          <w:tab w:val="right" w:leader="dot" w:pos="9736"/>
        </w:tabs>
        <w:rPr>
          <w:rFonts w:eastAsiaTheme="minorEastAsia" w:cstheme="minorBidi"/>
          <w:b w:val="0"/>
          <w:bCs w:val="0"/>
          <w:noProof/>
          <w:color w:val="auto"/>
          <w:lang w:eastAsia="fr-FR"/>
        </w:rPr>
      </w:pPr>
      <w:hyperlink w:anchor="_Toc160017903" w:history="1">
        <w:r w:rsidRPr="000F66AB">
          <w:rPr>
            <w:rStyle w:val="Lienhypertexte"/>
            <w:noProof/>
          </w:rPr>
          <w:t>2.</w:t>
        </w:r>
        <w:r>
          <w:rPr>
            <w:rFonts w:eastAsiaTheme="minorEastAsia" w:cstheme="minorBidi"/>
            <w:b w:val="0"/>
            <w:bCs w:val="0"/>
            <w:noProof/>
            <w:color w:val="auto"/>
            <w:lang w:eastAsia="fr-FR"/>
          </w:rPr>
          <w:tab/>
        </w:r>
        <w:r w:rsidRPr="000F66AB">
          <w:rPr>
            <w:rStyle w:val="Lienhypertexte"/>
            <w:noProof/>
          </w:rPr>
          <w:t>Charger le fichier depuis Anaconda Prompt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_Toc160017903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AFCC67" w14:textId="28C9B3DA" w:rsidR="006A1014" w:rsidRDefault="006A1014">
      <w:pPr>
        <w:pStyle w:val="TM2"/>
        <w:tabs>
          <w:tab w:val="left" w:pos="720"/>
          <w:tab w:val="right" w:leader="dot" w:pos="9736"/>
        </w:tabs>
        <w:rPr>
          <w:rFonts w:eastAsiaTheme="minorEastAsia" w:cstheme="minorBidi"/>
          <w:b w:val="0"/>
          <w:bCs w:val="0"/>
          <w:noProof/>
          <w:color w:val="auto"/>
          <w:lang w:eastAsia="fr-FR"/>
        </w:rPr>
      </w:pPr>
      <w:hyperlink w:anchor="_Toc160017904" w:history="1">
        <w:r w:rsidRPr="000F66AB">
          <w:rPr>
            <w:rStyle w:val="Lienhypertexte"/>
            <w:noProof/>
          </w:rPr>
          <w:t>3.</w:t>
        </w:r>
        <w:r>
          <w:rPr>
            <w:rFonts w:eastAsiaTheme="minorEastAsia" w:cstheme="minorBidi"/>
            <w:b w:val="0"/>
            <w:bCs w:val="0"/>
            <w:noProof/>
            <w:color w:val="auto"/>
            <w:lang w:eastAsia="fr-FR"/>
          </w:rPr>
          <w:tab/>
        </w:r>
        <w:r w:rsidRPr="000F66AB">
          <w:rPr>
            <w:rStyle w:val="Lienhypertexte"/>
            <w:noProof/>
          </w:rPr>
          <w:t>Démarrage du serveur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_Toc160017904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414483" w14:textId="345F1A8B" w:rsidR="006A1014" w:rsidRDefault="006A1014">
      <w:pPr>
        <w:pStyle w:val="TM1"/>
        <w:tabs>
          <w:tab w:val="right" w:leader="dot" w:pos="9736"/>
        </w:tabs>
        <w:rPr>
          <w:rFonts w:eastAsiaTheme="minorEastAsia" w:cstheme="minorBidi"/>
          <w:b w:val="0"/>
          <w:bCs w:val="0"/>
          <w:i w:val="0"/>
          <w:iCs w:val="0"/>
          <w:noProof/>
          <w:color w:val="auto"/>
          <w:sz w:val="22"/>
          <w:szCs w:val="22"/>
          <w:lang w:eastAsia="fr-FR"/>
        </w:rPr>
      </w:pPr>
      <w:hyperlink w:anchor="_Toc160017905" w:history="1">
        <w:r w:rsidRPr="000F66AB">
          <w:rPr>
            <w:rStyle w:val="Lienhypertexte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_Toc160017905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EE3F2B" w14:textId="3029FEE0" w:rsidR="006A1014" w:rsidRDefault="006A1014">
      <w:pPr>
        <w:pStyle w:val="TM1"/>
        <w:tabs>
          <w:tab w:val="right" w:leader="dot" w:pos="9736"/>
        </w:tabs>
        <w:rPr>
          <w:rFonts w:eastAsiaTheme="minorEastAsia" w:cstheme="minorBidi"/>
          <w:b w:val="0"/>
          <w:bCs w:val="0"/>
          <w:i w:val="0"/>
          <w:iCs w:val="0"/>
          <w:noProof/>
          <w:color w:val="auto"/>
          <w:sz w:val="22"/>
          <w:szCs w:val="22"/>
          <w:lang w:eastAsia="fr-FR"/>
        </w:rPr>
      </w:pPr>
      <w:hyperlink w:anchor="_Toc160017906" w:history="1">
        <w:r w:rsidRPr="000F66AB">
          <w:rPr>
            <w:rStyle w:val="Lienhypertexte"/>
            <w:noProof/>
          </w:rPr>
          <w:t>AVERTISSEMENT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_Toc160017906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DAA80C" w14:textId="7C009E8E" w:rsidR="00E70F45" w:rsidRPr="00D55E31" w:rsidRDefault="00654E1E" w:rsidP="00D55E31">
      <w:pPr>
        <w:autoSpaceDE/>
        <w:autoSpaceDN/>
        <w:adjustRightInd/>
        <w:spacing w:after="160" w:line="259" w:lineRule="auto"/>
        <w:jc w:val="left"/>
        <w:textAlignment w:val="auto"/>
        <w:rPr>
          <w:rFonts w:ascii="MinionPro-Regular" w:hAnsi="MinionPro-Regular"/>
          <w:color w:val="000000"/>
        </w:rPr>
      </w:pPr>
      <w:r>
        <w:fldChar w:fldCharType="end"/>
      </w:r>
      <w:r>
        <w:br w:type="page"/>
      </w:r>
      <w:bookmarkStart w:id="5" w:name="intro2"/>
    </w:p>
    <w:p w14:paraId="5F6D76E6" w14:textId="77777777" w:rsidR="00D70789" w:rsidRPr="00F95DE4" w:rsidRDefault="006A1014" w:rsidP="00AD55C1">
      <w:pPr>
        <w:pStyle w:val="Titre"/>
      </w:pPr>
      <w:hyperlink w:anchor="Intro1" w:history="1">
        <w:bookmarkStart w:id="6" w:name="_Toc40132578"/>
        <w:bookmarkStart w:id="7" w:name="_Toc40132674"/>
        <w:bookmarkStart w:id="8" w:name="_Toc148704699"/>
        <w:bookmarkStart w:id="9" w:name="_Toc160017892"/>
        <w:r w:rsidR="001375DF" w:rsidRPr="00F95DE4">
          <w:t>Introduction</w:t>
        </w:r>
        <w:bookmarkEnd w:id="6"/>
        <w:bookmarkEnd w:id="7"/>
        <w:bookmarkEnd w:id="8"/>
        <w:bookmarkEnd w:id="9"/>
      </w:hyperlink>
    </w:p>
    <w:bookmarkEnd w:id="5"/>
    <w:p w14:paraId="15F99FA1" w14:textId="77777777" w:rsidR="00617522" w:rsidRDefault="00617522" w:rsidP="0056740B"/>
    <w:p w14:paraId="2D1EB007" w14:textId="7B6ACC83" w:rsidR="009D55B3" w:rsidRDefault="002557DC" w:rsidP="0056740B">
      <w:r>
        <w:tab/>
      </w:r>
      <w:r w:rsidR="000C6F38">
        <w:t>Ce document vise à guider comment démarrer le serveur.</w:t>
      </w:r>
    </w:p>
    <w:p w14:paraId="29C8B9CF" w14:textId="77777777" w:rsidR="0058780C" w:rsidRDefault="0058780C" w:rsidP="0056740B"/>
    <w:p w14:paraId="0D53BB56" w14:textId="6D15F419" w:rsidR="00EC2506" w:rsidRDefault="000C6F38" w:rsidP="00AD55C1">
      <w:pPr>
        <w:pStyle w:val="Titre1"/>
      </w:pPr>
      <w:bookmarkStart w:id="10" w:name="etat_de_art"/>
      <w:bookmarkStart w:id="11" w:name="_Toc160017893"/>
      <w:r>
        <w:t>Structure du serveur</w:t>
      </w:r>
      <w:bookmarkEnd w:id="11"/>
    </w:p>
    <w:p w14:paraId="4665E7B1" w14:textId="248240A9" w:rsidR="00A66657" w:rsidRDefault="000C6F38" w:rsidP="00A66657">
      <w:pPr>
        <w:pStyle w:val="Titre2"/>
      </w:pPr>
      <w:bookmarkStart w:id="12" w:name="_Toc160017894"/>
      <w:r>
        <w:t>Le .</w:t>
      </w:r>
      <w:proofErr w:type="spellStart"/>
      <w:r>
        <w:t>py</w:t>
      </w:r>
      <w:bookmarkEnd w:id="12"/>
      <w:proofErr w:type="spellEnd"/>
    </w:p>
    <w:p w14:paraId="4E765900" w14:textId="4E1D9A47" w:rsidR="00A66657" w:rsidRPr="008049DD" w:rsidRDefault="000C6F38" w:rsidP="00A66657">
      <w:pPr>
        <w:ind w:firstLine="708"/>
      </w:pPr>
      <w:r>
        <w:t>Le .</w:t>
      </w:r>
      <w:proofErr w:type="spellStart"/>
      <w:r>
        <w:t>py</w:t>
      </w:r>
      <w:proofErr w:type="spellEnd"/>
      <w:r>
        <w:t xml:space="preserve"> (TRAJCENTER.py) est le fichier contenant l’intégralité du code permettant au serveur de fonctionner. Il comprend également quelques fonctions tests pour vérifier la viabilité du système.</w:t>
      </w:r>
    </w:p>
    <w:p w14:paraId="19F42616" w14:textId="77777777" w:rsidR="00A66657" w:rsidRPr="00A66657" w:rsidRDefault="00A66657" w:rsidP="00A66657"/>
    <w:p w14:paraId="0034FC90" w14:textId="787A51F9" w:rsidR="00C74DFF" w:rsidRPr="00C74DFF" w:rsidRDefault="000C6F38" w:rsidP="00C74DFF">
      <w:pPr>
        <w:pStyle w:val="Titre2"/>
      </w:pPr>
      <w:bookmarkStart w:id="13" w:name="_Toc160017895"/>
      <w:r>
        <w:t>Le dossier de trajectoires</w:t>
      </w:r>
      <w:bookmarkEnd w:id="13"/>
    </w:p>
    <w:bookmarkEnd w:id="10"/>
    <w:p w14:paraId="0DC0E74B" w14:textId="648A534A" w:rsidR="00EC2506" w:rsidRDefault="000C6F38" w:rsidP="00871693">
      <w:pPr>
        <w:ind w:firstLine="360"/>
      </w:pPr>
      <w:r>
        <w:t>Le serveur doit pouvoir accéder au dossier de trajectoires intitulé « </w:t>
      </w:r>
      <w:proofErr w:type="spellStart"/>
      <w:r w:rsidRPr="000C6F38">
        <w:t>trajectory_files</w:t>
      </w:r>
      <w:proofErr w:type="spellEnd"/>
      <w:r>
        <w:t xml:space="preserve"> ». Ce dossier doit être au même emplacement que le fichier TRAJCENTER.py. Toutes les trajectoires doivent se situer dans ce dossier. Si des sous-dossiers peuvent être créés, ils ne seront cependant pas </w:t>
      </w:r>
      <w:proofErr w:type="gramStart"/>
      <w:r>
        <w:t>lu</w:t>
      </w:r>
      <w:proofErr w:type="gramEnd"/>
      <w:r>
        <w:t>.</w:t>
      </w:r>
    </w:p>
    <w:p w14:paraId="20F5E3EC" w14:textId="77777777" w:rsidR="00617522" w:rsidRDefault="00617522" w:rsidP="00871693">
      <w:pPr>
        <w:ind w:firstLine="360"/>
      </w:pPr>
    </w:p>
    <w:p w14:paraId="7B07B92C" w14:textId="666F8172" w:rsidR="00685C34" w:rsidRDefault="000C6F38" w:rsidP="00685C34">
      <w:pPr>
        <w:pStyle w:val="Titre1"/>
      </w:pPr>
      <w:bookmarkStart w:id="14" w:name="_Toc160017896"/>
      <w:r>
        <w:t>Les trajectoires admises</w:t>
      </w:r>
      <w:bookmarkEnd w:id="14"/>
    </w:p>
    <w:p w14:paraId="5EC5E3DB" w14:textId="70079D22" w:rsidR="000C6F38" w:rsidRPr="000C6F38" w:rsidRDefault="000C6F38" w:rsidP="000C6F38">
      <w:r>
        <w:t xml:space="preserve">Le serveur peut lire des trajectoires sous quatre formats : xlsx, txt, mod et </w:t>
      </w:r>
      <w:proofErr w:type="spellStart"/>
      <w:r>
        <w:t>aptsource</w:t>
      </w:r>
      <w:proofErr w:type="spellEnd"/>
      <w:r>
        <w:t>.</w:t>
      </w:r>
      <w:r w:rsidR="006740EF">
        <w:t xml:space="preserve"> Pour chacun de ces fichiers, un formalisme précis a été défini. Le non-respect de ce dernier pourra entraîner des erreurs critiques.</w:t>
      </w:r>
    </w:p>
    <w:p w14:paraId="11780E80" w14:textId="59651779" w:rsidR="00EC2506" w:rsidRPr="0056740B" w:rsidRDefault="000C6F38" w:rsidP="00685C34">
      <w:pPr>
        <w:pStyle w:val="Titre2"/>
        <w:numPr>
          <w:ilvl w:val="0"/>
          <w:numId w:val="34"/>
        </w:numPr>
      </w:pPr>
      <w:bookmarkStart w:id="15" w:name="_Toc160017897"/>
      <w:r>
        <w:t>Le format xlsx</w:t>
      </w:r>
      <w:bookmarkEnd w:id="15"/>
    </w:p>
    <w:p w14:paraId="1E81C883" w14:textId="2DEB6FF9" w:rsidR="00205A5D" w:rsidRDefault="000C6F38" w:rsidP="00C74DFF">
      <w:pPr>
        <w:ind w:firstLine="708"/>
      </w:pPr>
      <w:r>
        <w:t xml:space="preserve">Le format </w:t>
      </w:r>
      <w:proofErr w:type="spellStart"/>
      <w:r>
        <w:t>excel</w:t>
      </w:r>
      <w:proofErr w:type="spellEnd"/>
      <w:r>
        <w:t xml:space="preserve"> peut être lu par le serveur. Il doit cependant se présenter comme sur la capture d’écran suivante : </w:t>
      </w:r>
    </w:p>
    <w:p w14:paraId="3C33823E" w14:textId="77777777" w:rsidR="000C6F38" w:rsidRDefault="000C6F38" w:rsidP="00C74DFF">
      <w:pPr>
        <w:ind w:firstLine="708"/>
      </w:pPr>
    </w:p>
    <w:p w14:paraId="5AE535EB" w14:textId="1DE722AB" w:rsidR="000C6F38" w:rsidRDefault="006740EF" w:rsidP="000C6F38">
      <w:pPr>
        <w:ind w:firstLine="708"/>
        <w:jc w:val="center"/>
      </w:pPr>
      <w:r>
        <w:rPr>
          <w:noProof/>
        </w:rPr>
        <w:drawing>
          <wp:inline distT="0" distB="0" distL="0" distR="0" wp14:anchorId="554B8429" wp14:editId="5F2B5EF7">
            <wp:extent cx="2066925" cy="250507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37971"/>
                    <a:stretch/>
                  </pic:blipFill>
                  <pic:spPr bwMode="auto">
                    <a:xfrm>
                      <a:off x="0" y="0"/>
                      <a:ext cx="2066925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9B40A" w14:textId="77777777" w:rsidR="006740EF" w:rsidRDefault="006740EF" w:rsidP="000C6F38">
      <w:pPr>
        <w:ind w:firstLine="708"/>
        <w:jc w:val="center"/>
      </w:pPr>
    </w:p>
    <w:p w14:paraId="286FC1C9" w14:textId="62D48B27" w:rsidR="00205A5D" w:rsidRDefault="000C6F38" w:rsidP="006740EF">
      <w:pPr>
        <w:ind w:firstLine="708"/>
      </w:pPr>
      <w:r>
        <w:lastRenderedPageBreak/>
        <w:t xml:space="preserve">Le fichier ne doit contenir que trois colonnes : </w:t>
      </w:r>
      <w:r w:rsidR="006740EF">
        <w:t xml:space="preserve">nommés dans la première ligne X, Y et Z. chaque ligne correspond à un point. Les valeurs d’orientations, de cadran et d’axe externes sont définies par défaut comme suit : </w:t>
      </w:r>
    </w:p>
    <w:p w14:paraId="0EEB4863" w14:textId="77777777" w:rsidR="006740EF" w:rsidRDefault="006740EF" w:rsidP="006740EF">
      <w:pPr>
        <w:ind w:firstLine="708"/>
      </w:pPr>
    </w:p>
    <w:p w14:paraId="4305184A" w14:textId="6440E46B" w:rsidR="00205A5D" w:rsidRDefault="00471C3F" w:rsidP="00471C3F">
      <w:pPr>
        <w:ind w:firstLine="708"/>
        <w:jc w:val="center"/>
      </w:pPr>
      <w:r>
        <w:rPr>
          <w:noProof/>
        </w:rPr>
        <w:drawing>
          <wp:inline distT="0" distB="0" distL="0" distR="0" wp14:anchorId="05EA9024" wp14:editId="12A87944">
            <wp:extent cx="1704975" cy="2238375"/>
            <wp:effectExtent l="0" t="0" r="9525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B7FC" w14:textId="77777777" w:rsidR="00471C3F" w:rsidRPr="003464F1" w:rsidRDefault="00471C3F" w:rsidP="00C74DFF">
      <w:pPr>
        <w:ind w:firstLine="708"/>
      </w:pPr>
    </w:p>
    <w:p w14:paraId="17B93B1E" w14:textId="4F9ED046" w:rsidR="0044585F" w:rsidRPr="0044585F" w:rsidRDefault="00EC2506" w:rsidP="006740EF">
      <w:pPr>
        <w:pStyle w:val="Titre2"/>
      </w:pPr>
      <w:r>
        <w:tab/>
      </w:r>
      <w:bookmarkStart w:id="16" w:name="_Toc160017898"/>
      <w:r w:rsidR="006740EF">
        <w:t>Le format txt</w:t>
      </w:r>
      <w:bookmarkEnd w:id="16"/>
    </w:p>
    <w:p w14:paraId="3F0EF4B0" w14:textId="24BF3AEC" w:rsidR="0003426B" w:rsidRDefault="006740EF" w:rsidP="00944E8E">
      <w:r>
        <w:t>Le serveur peut lire les fichier txt. Chaque point doit correspondre à une ligne du fichier txt. Ils doivent tous être écrit comme suit :</w:t>
      </w:r>
    </w:p>
    <w:p w14:paraId="57442ED3" w14:textId="52BAAB15" w:rsidR="006740EF" w:rsidRDefault="006740EF" w:rsidP="00944E8E"/>
    <w:p w14:paraId="5E422DFA" w14:textId="2CE5A110" w:rsidR="006740EF" w:rsidRPr="00471C3F" w:rsidRDefault="006740EF" w:rsidP="00471C3F">
      <w:pPr>
        <w:jc w:val="center"/>
        <w:rPr>
          <w:i/>
          <w:sz w:val="22"/>
        </w:rPr>
      </w:pPr>
      <w:r w:rsidRPr="00471C3F">
        <w:rPr>
          <w:i/>
          <w:sz w:val="22"/>
        </w:rPr>
        <w:t>[[</w:t>
      </w:r>
      <w:proofErr w:type="gramStart"/>
      <w:r w:rsidRPr="00471C3F">
        <w:rPr>
          <w:i/>
          <w:sz w:val="22"/>
        </w:rPr>
        <w:t>x,y</w:t>
      </w:r>
      <w:proofErr w:type="gramEnd"/>
      <w:r w:rsidRPr="00471C3F">
        <w:rPr>
          <w:i/>
          <w:sz w:val="22"/>
        </w:rPr>
        <w:t>,z],[q1,q2,q3,q4],[cf1,cf4,cf6,cfx],[</w:t>
      </w:r>
      <w:r w:rsidR="00471C3F" w:rsidRPr="00471C3F">
        <w:rPr>
          <w:i/>
          <w:sz w:val="22"/>
        </w:rPr>
        <w:t>eax_a</w:t>
      </w:r>
      <w:r w:rsidRPr="00471C3F">
        <w:rPr>
          <w:i/>
          <w:sz w:val="22"/>
        </w:rPr>
        <w:t>,</w:t>
      </w:r>
      <w:r w:rsidR="00471C3F" w:rsidRPr="00471C3F">
        <w:rPr>
          <w:i/>
          <w:sz w:val="22"/>
        </w:rPr>
        <w:t>eax_b,eax_c,eax_d ,eax_e,eax_f</w:t>
      </w:r>
      <w:r w:rsidRPr="00471C3F">
        <w:rPr>
          <w:i/>
          <w:sz w:val="22"/>
        </w:rPr>
        <w:t>]];</w:t>
      </w:r>
    </w:p>
    <w:p w14:paraId="403F2D53" w14:textId="77777777" w:rsidR="006740EF" w:rsidRDefault="006740EF" w:rsidP="00944E8E"/>
    <w:p w14:paraId="13D1C087" w14:textId="199A6723" w:rsidR="00685C34" w:rsidRDefault="006740EF">
      <w:pPr>
        <w:autoSpaceDE/>
        <w:autoSpaceDN/>
        <w:adjustRightInd/>
        <w:spacing w:after="160" w:line="259" w:lineRule="auto"/>
        <w:jc w:val="left"/>
        <w:textAlignment w:val="auto"/>
        <w:rPr>
          <w:rFonts w:ascii="MinionPro-Regular" w:hAnsi="MinionPro-Regular"/>
          <w:color w:val="000000"/>
        </w:rPr>
      </w:pPr>
      <w:r>
        <w:rPr>
          <w:noProof/>
        </w:rPr>
        <w:drawing>
          <wp:inline distT="0" distB="0" distL="0" distR="0" wp14:anchorId="5373717F" wp14:editId="7B6A45F2">
            <wp:extent cx="6188710" cy="1849755"/>
            <wp:effectExtent l="0" t="0" r="254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6C2C" w14:textId="2B429050" w:rsidR="005715B5" w:rsidRDefault="00471C3F" w:rsidP="005715B5">
      <w:pPr>
        <w:pStyle w:val="Titre2"/>
      </w:pPr>
      <w:bookmarkStart w:id="17" w:name="_Toc160017899"/>
      <w:r>
        <w:t>Le format mod</w:t>
      </w:r>
      <w:bookmarkEnd w:id="17"/>
    </w:p>
    <w:p w14:paraId="1D2BC306" w14:textId="79FC6211" w:rsidR="00471C3F" w:rsidRDefault="00471C3F" w:rsidP="00471C3F">
      <w:pPr>
        <w:ind w:firstLine="360"/>
      </w:pPr>
      <w:r>
        <w:t xml:space="preserve">Le fichier mod est plus souple, le code récupère tous les points sous la forme </w:t>
      </w:r>
      <w:r w:rsidRPr="00471C3F">
        <w:rPr>
          <w:i/>
          <w:sz w:val="22"/>
        </w:rPr>
        <w:t>[[</w:t>
      </w:r>
      <w:proofErr w:type="gramStart"/>
      <w:r w:rsidRPr="00471C3F">
        <w:rPr>
          <w:i/>
          <w:sz w:val="22"/>
        </w:rPr>
        <w:t>x,y</w:t>
      </w:r>
      <w:proofErr w:type="gramEnd"/>
      <w:r w:rsidRPr="00471C3F">
        <w:rPr>
          <w:i/>
          <w:sz w:val="22"/>
        </w:rPr>
        <w:t>,z],[q1,q2,q3,q4],[cf1,cf4,cf6,cfx],[eax_a,eax_b,eax_c,eax_d ,eax_e,eax_f]]</w:t>
      </w:r>
      <w:r>
        <w:rPr>
          <w:i/>
          <w:sz w:val="22"/>
        </w:rPr>
        <w:t xml:space="preserve">. </w:t>
      </w:r>
      <w:r w:rsidRPr="00471C3F">
        <w:t>Les types de trajectoires (</w:t>
      </w:r>
      <w:proofErr w:type="spellStart"/>
      <w:r w:rsidRPr="00471C3F">
        <w:t>MoveL</w:t>
      </w:r>
      <w:proofErr w:type="spellEnd"/>
      <w:r w:rsidRPr="00471C3F">
        <w:t xml:space="preserve">, </w:t>
      </w:r>
      <w:proofErr w:type="spellStart"/>
      <w:proofErr w:type="gramStart"/>
      <w:r w:rsidRPr="00471C3F">
        <w:t>MoveJ</w:t>
      </w:r>
      <w:proofErr w:type="spellEnd"/>
      <w:r w:rsidRPr="00471C3F">
        <w:t>,…</w:t>
      </w:r>
      <w:proofErr w:type="gramEnd"/>
      <w:r w:rsidRPr="00471C3F">
        <w:t xml:space="preserve">) ainsi que les paramètres (vitesse, </w:t>
      </w:r>
      <w:proofErr w:type="spellStart"/>
      <w:r w:rsidRPr="00471C3F">
        <w:t>wobj</w:t>
      </w:r>
      <w:proofErr w:type="spellEnd"/>
      <w:r w:rsidRPr="00471C3F">
        <w:t xml:space="preserve">,…) ne sont pas récupérées. Attention également, </w:t>
      </w:r>
      <w:r>
        <w:t xml:space="preserve">si un point est déclaré sous cette forme et ce même si c’est pour une déclaration de repère par exemple, ce dernier sera pris en compte et considéré comme une </w:t>
      </w:r>
      <w:proofErr w:type="spellStart"/>
      <w:r>
        <w:t>robtarget</w:t>
      </w:r>
      <w:proofErr w:type="spellEnd"/>
      <w:r>
        <w:t xml:space="preserve">. Typiquement, dans le cas suivant, Workobject_2 et </w:t>
      </w:r>
      <w:proofErr w:type="spellStart"/>
      <w:r>
        <w:t>Toolmeuleuse</w:t>
      </w:r>
      <w:proofErr w:type="spellEnd"/>
      <w:r>
        <w:t xml:space="preserve"> seront considérés comme des </w:t>
      </w:r>
      <w:proofErr w:type="spellStart"/>
      <w:r>
        <w:t>robtarget</w:t>
      </w:r>
      <w:proofErr w:type="spellEnd"/>
      <w:r>
        <w:t xml:space="preserve"> bien alors que ce n’en sont pas.</w:t>
      </w:r>
    </w:p>
    <w:p w14:paraId="076F322C" w14:textId="4FE46C9E" w:rsidR="00471C3F" w:rsidRDefault="00471C3F" w:rsidP="00471C3F">
      <w:pPr>
        <w:ind w:firstLine="360"/>
      </w:pPr>
    </w:p>
    <w:p w14:paraId="0927D0CE" w14:textId="624B1C56" w:rsidR="00471C3F" w:rsidRDefault="00471C3F" w:rsidP="00471C3F">
      <w:pPr>
        <w:ind w:firstLine="360"/>
      </w:pPr>
      <w:r>
        <w:rPr>
          <w:noProof/>
        </w:rPr>
        <w:drawing>
          <wp:inline distT="0" distB="0" distL="0" distR="0" wp14:anchorId="5FCB2729" wp14:editId="038E2FB9">
            <wp:extent cx="6296025" cy="279723"/>
            <wp:effectExtent l="0" t="0" r="0" b="63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5846" cy="28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FA50" w14:textId="0DBF0163" w:rsidR="00471C3F" w:rsidRPr="00471C3F" w:rsidRDefault="00471C3F" w:rsidP="00471C3F">
      <w:pPr>
        <w:pStyle w:val="Titre2"/>
        <w:rPr>
          <w:sz w:val="24"/>
        </w:rPr>
      </w:pPr>
      <w:bookmarkStart w:id="18" w:name="_Toc160017900"/>
      <w:r>
        <w:lastRenderedPageBreak/>
        <w:t xml:space="preserve">Le format </w:t>
      </w:r>
      <w:proofErr w:type="spellStart"/>
      <w:r>
        <w:t>aptsource</w:t>
      </w:r>
      <w:bookmarkEnd w:id="18"/>
      <w:proofErr w:type="spellEnd"/>
    </w:p>
    <w:p w14:paraId="6FCE8FD0" w14:textId="5DBA44AF" w:rsidR="005715B5" w:rsidRPr="004C7A2E" w:rsidRDefault="004C7A2E">
      <w:pPr>
        <w:autoSpaceDE/>
        <w:autoSpaceDN/>
        <w:adjustRightInd/>
        <w:spacing w:after="160" w:line="259" w:lineRule="auto"/>
        <w:jc w:val="left"/>
        <w:textAlignment w:val="auto"/>
        <w:rPr>
          <w:color w:val="000000"/>
        </w:rPr>
      </w:pPr>
      <w:r>
        <w:rPr>
          <w:color w:val="000000"/>
        </w:rPr>
        <w:t xml:space="preserve">Le fichier </w:t>
      </w:r>
      <w:proofErr w:type="spellStart"/>
      <w:r>
        <w:rPr>
          <w:color w:val="000000"/>
        </w:rPr>
        <w:t>aptsource</w:t>
      </w:r>
      <w:proofErr w:type="spellEnd"/>
      <w:r>
        <w:rPr>
          <w:color w:val="000000"/>
        </w:rPr>
        <w:t xml:space="preserve"> sera lu de sorte que tous les points introduits par </w:t>
      </w:r>
      <w:proofErr w:type="gramStart"/>
      <w:r w:rsidRPr="004C7A2E">
        <w:rPr>
          <w:color w:val="000000"/>
        </w:rPr>
        <w:t>GOTO  /</w:t>
      </w:r>
      <w:proofErr w:type="gramEnd"/>
      <w:r>
        <w:rPr>
          <w:color w:val="000000"/>
        </w:rPr>
        <w:t xml:space="preserve"> seront pris en compte. Attention cependant, seules les coordonnées cartésiennes seront prises en compte (et pas les orientations). Les valeurs par défaut identiques au format xlsx seront pris en charge.</w:t>
      </w:r>
    </w:p>
    <w:p w14:paraId="59BE4C76" w14:textId="72063FAF" w:rsidR="00D861C5" w:rsidRPr="00D861C5" w:rsidRDefault="004C7A2E" w:rsidP="005715B5">
      <w:pPr>
        <w:pStyle w:val="Titre1"/>
      </w:pPr>
      <w:bookmarkStart w:id="19" w:name="_Toc160017901"/>
      <w:r>
        <w:t>Démarrage du serveur</w:t>
      </w:r>
      <w:bookmarkEnd w:id="19"/>
    </w:p>
    <w:p w14:paraId="2781B395" w14:textId="5872CCF8" w:rsidR="00D861C5" w:rsidRDefault="0044585F" w:rsidP="00D861C5">
      <w:pPr>
        <w:pStyle w:val="Titre2"/>
        <w:numPr>
          <w:ilvl w:val="0"/>
          <w:numId w:val="22"/>
        </w:numPr>
      </w:pPr>
      <w:r w:rsidRPr="00617522">
        <w:tab/>
      </w:r>
      <w:bookmarkStart w:id="20" w:name="_Toc160017902"/>
      <w:r w:rsidR="004C7A2E">
        <w:t>Bibliothèques nécessaires</w:t>
      </w:r>
      <w:bookmarkEnd w:id="20"/>
    </w:p>
    <w:p w14:paraId="43B75F3A" w14:textId="0B2DC123" w:rsidR="002806B6" w:rsidRDefault="004C7A2E" w:rsidP="0067098A">
      <w:pPr>
        <w:ind w:firstLine="360"/>
      </w:pPr>
      <w:r>
        <w:t xml:space="preserve">Les bibliothèques suivantes devront obligatoirement avoir été installées pour pouvoir faire fonctionner le serveur correctement : </w:t>
      </w:r>
    </w:p>
    <w:p w14:paraId="135A77D5" w14:textId="71728AA4" w:rsidR="004C7A2E" w:rsidRDefault="004C7A2E" w:rsidP="004C7A2E">
      <w:pPr>
        <w:pStyle w:val="Paragraphedeliste"/>
        <w:numPr>
          <w:ilvl w:val="0"/>
          <w:numId w:val="40"/>
        </w:numPr>
      </w:pPr>
      <w:proofErr w:type="gramStart"/>
      <w:r w:rsidRPr="004C7A2E">
        <w:t>socket</w:t>
      </w:r>
      <w:proofErr w:type="gramEnd"/>
    </w:p>
    <w:p w14:paraId="6985B7E0" w14:textId="5D6E228F" w:rsidR="004C7A2E" w:rsidRDefault="004C7A2E" w:rsidP="004C7A2E">
      <w:pPr>
        <w:pStyle w:val="Paragraphedeliste"/>
        <w:numPr>
          <w:ilvl w:val="0"/>
          <w:numId w:val="40"/>
        </w:numPr>
      </w:pPr>
      <w:r>
        <w:t>-</w:t>
      </w:r>
      <w:r w:rsidRPr="004C7A2E">
        <w:t>threading</w:t>
      </w:r>
    </w:p>
    <w:p w14:paraId="65309D97" w14:textId="2D1F7241" w:rsidR="004C7A2E" w:rsidRDefault="004C7A2E" w:rsidP="004C7A2E">
      <w:pPr>
        <w:pStyle w:val="Paragraphedeliste"/>
        <w:numPr>
          <w:ilvl w:val="0"/>
          <w:numId w:val="40"/>
        </w:numPr>
      </w:pPr>
      <w:r>
        <w:t>-</w:t>
      </w:r>
      <w:proofErr w:type="spellStart"/>
      <w:r w:rsidRPr="004C7A2E">
        <w:t>struct</w:t>
      </w:r>
      <w:proofErr w:type="spellEnd"/>
    </w:p>
    <w:p w14:paraId="2A6EEC53" w14:textId="7162C317" w:rsidR="004C7A2E" w:rsidRDefault="004C7A2E" w:rsidP="004C7A2E">
      <w:pPr>
        <w:pStyle w:val="Paragraphedeliste"/>
        <w:numPr>
          <w:ilvl w:val="0"/>
          <w:numId w:val="40"/>
        </w:numPr>
      </w:pPr>
      <w:r>
        <w:t>-</w:t>
      </w:r>
      <w:r w:rsidRPr="004C7A2E">
        <w:t>re</w:t>
      </w:r>
    </w:p>
    <w:p w14:paraId="74E34369" w14:textId="7B3DF680" w:rsidR="004C7A2E" w:rsidRDefault="004C7A2E" w:rsidP="004C7A2E">
      <w:pPr>
        <w:pStyle w:val="Paragraphedeliste"/>
        <w:numPr>
          <w:ilvl w:val="0"/>
          <w:numId w:val="40"/>
        </w:numPr>
      </w:pPr>
      <w:proofErr w:type="spellStart"/>
      <w:r>
        <w:t>Ast</w:t>
      </w:r>
      <w:proofErr w:type="spellEnd"/>
    </w:p>
    <w:p w14:paraId="2529CBA3" w14:textId="50A43433" w:rsidR="004C7A2E" w:rsidRDefault="004C7A2E" w:rsidP="004C7A2E">
      <w:pPr>
        <w:pStyle w:val="Paragraphedeliste"/>
        <w:numPr>
          <w:ilvl w:val="0"/>
          <w:numId w:val="40"/>
        </w:numPr>
      </w:pPr>
      <w:r>
        <w:t>Pandas</w:t>
      </w:r>
    </w:p>
    <w:p w14:paraId="3D0CA453" w14:textId="4029A4DB" w:rsidR="004C7A2E" w:rsidRDefault="004C7A2E" w:rsidP="004C7A2E">
      <w:pPr>
        <w:pStyle w:val="Paragraphedeliste"/>
        <w:numPr>
          <w:ilvl w:val="0"/>
          <w:numId w:val="40"/>
        </w:numPr>
      </w:pPr>
      <w:proofErr w:type="spellStart"/>
      <w:proofErr w:type="gramStart"/>
      <w:r>
        <w:t>numpy</w:t>
      </w:r>
      <w:proofErr w:type="spellEnd"/>
      <w:proofErr w:type="gramEnd"/>
    </w:p>
    <w:p w14:paraId="59784942" w14:textId="5EC3D5D6" w:rsidR="003B3D38" w:rsidRDefault="004C7A2E" w:rsidP="0067098A">
      <w:pPr>
        <w:ind w:firstLine="360"/>
      </w:pPr>
      <w:r>
        <w:t xml:space="preserve">Si une bibliothèque n’a pas été installée, le système présentera une erreur du type : </w:t>
      </w:r>
    </w:p>
    <w:p w14:paraId="19EF58B9" w14:textId="0E2B6CDA" w:rsidR="004C7A2E" w:rsidRDefault="004C7A2E" w:rsidP="0067098A">
      <w:pPr>
        <w:ind w:firstLine="360"/>
      </w:pPr>
    </w:p>
    <w:p w14:paraId="32FBB127" w14:textId="44410B0B" w:rsidR="004C7A2E" w:rsidRDefault="004C7A2E" w:rsidP="004C7A2E">
      <w:pPr>
        <w:ind w:firstLine="360"/>
        <w:jc w:val="center"/>
      </w:pPr>
      <w:r>
        <w:rPr>
          <w:noProof/>
        </w:rPr>
        <w:drawing>
          <wp:inline distT="0" distB="0" distL="0" distR="0" wp14:anchorId="1F02FA27" wp14:editId="50436330">
            <wp:extent cx="3429000" cy="8382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8056" w14:textId="7535C8C9" w:rsidR="004C7A2E" w:rsidRDefault="004C7A2E" w:rsidP="004C7A2E">
      <w:pPr>
        <w:ind w:firstLine="360"/>
        <w:jc w:val="center"/>
      </w:pPr>
    </w:p>
    <w:p w14:paraId="2B64C341" w14:textId="453216F8" w:rsidR="004C7A2E" w:rsidRDefault="004C7A2E" w:rsidP="004C7A2E">
      <w:pPr>
        <w:ind w:firstLine="360"/>
        <w:jc w:val="left"/>
      </w:pPr>
      <w:r>
        <w:t>Pour installer une bibliothèque, la commande :</w:t>
      </w:r>
    </w:p>
    <w:p w14:paraId="2DA7F2E0" w14:textId="3C4C1F53" w:rsidR="004C7A2E" w:rsidRDefault="004C7A2E" w:rsidP="004C7A2E">
      <w:pPr>
        <w:ind w:firstLine="360"/>
        <w:jc w:val="center"/>
      </w:pPr>
      <w:r>
        <w:rPr>
          <w:noProof/>
        </w:rPr>
        <w:drawing>
          <wp:inline distT="0" distB="0" distL="0" distR="0" wp14:anchorId="524182B0" wp14:editId="363F7A85">
            <wp:extent cx="2143125" cy="238125"/>
            <wp:effectExtent l="0" t="0" r="9525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9947" w14:textId="77777777" w:rsidR="004C7A2E" w:rsidRDefault="004C7A2E" w:rsidP="004C7A2E">
      <w:pPr>
        <w:ind w:firstLine="360"/>
        <w:jc w:val="center"/>
      </w:pPr>
    </w:p>
    <w:p w14:paraId="5785D2EE" w14:textId="4CA2CEAC" w:rsidR="0067098A" w:rsidRDefault="000971A7" w:rsidP="0067098A">
      <w:pPr>
        <w:pStyle w:val="Titre2"/>
      </w:pPr>
      <w:bookmarkStart w:id="21" w:name="_Toc160017903"/>
      <w:r w:rsidRPr="000971A7">
        <w:t>Charger le fichier depuis Anaconda Prompt</w:t>
      </w:r>
      <w:bookmarkEnd w:id="21"/>
    </w:p>
    <w:p w14:paraId="5DD4FD65" w14:textId="3F9E7AC2" w:rsidR="00A56428" w:rsidRDefault="004C7A2E" w:rsidP="00431512">
      <w:r>
        <w:t>Pour un bon fonctionnement, le serveur doit être démarré depuis un terminal. Nous utiliserons le terminal Anaconda Prompt.</w:t>
      </w:r>
    </w:p>
    <w:p w14:paraId="65CE6A42" w14:textId="3DD82DE8" w:rsidR="004C7A2E" w:rsidRDefault="004C7A2E" w:rsidP="00431512"/>
    <w:p w14:paraId="2965F76C" w14:textId="15E52B34" w:rsidR="004C7A2E" w:rsidRDefault="000971A7" w:rsidP="00431512">
      <w:r>
        <w:t>Lors du démarrage de ce dernier, voici ce qui apparaît :</w:t>
      </w:r>
    </w:p>
    <w:p w14:paraId="13B72FA7" w14:textId="4CF66FE8" w:rsidR="000971A7" w:rsidRDefault="000971A7" w:rsidP="00431512">
      <w:r>
        <w:rPr>
          <w:noProof/>
        </w:rPr>
        <w:drawing>
          <wp:inline distT="0" distB="0" distL="0" distR="0" wp14:anchorId="0D6F12E4" wp14:editId="1D9DE211">
            <wp:extent cx="6188710" cy="973455"/>
            <wp:effectExtent l="0" t="0" r="254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E6EF" w14:textId="5C6937D2" w:rsidR="000971A7" w:rsidRDefault="000971A7" w:rsidP="00431512"/>
    <w:p w14:paraId="4B8F6781" w14:textId="6C501913" w:rsidR="000971A7" w:rsidRDefault="000971A7" w:rsidP="000971A7">
      <w:pPr>
        <w:jc w:val="center"/>
      </w:pPr>
      <w:r>
        <w:lastRenderedPageBreak/>
        <w:t>Pour changer de disque, il suffit d’utiliser la commande « DISC : ». Par exemple, si je souhaite être dans le disque Z, alors voici la commande :</w:t>
      </w:r>
      <w:r w:rsidRPr="000971A7">
        <w:rPr>
          <w:noProof/>
        </w:rPr>
        <w:t xml:space="preserve"> </w:t>
      </w:r>
      <w:r>
        <w:rPr>
          <w:noProof/>
        </w:rPr>
        <w:drawing>
          <wp:inline distT="0" distB="0" distL="0" distR="0" wp14:anchorId="2250EB1A" wp14:editId="155801F7">
            <wp:extent cx="2028825" cy="1028700"/>
            <wp:effectExtent l="0" t="0" r="952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972B" w14:textId="77777777" w:rsidR="000971A7" w:rsidRDefault="000971A7" w:rsidP="00431512">
      <w:r>
        <w:t>Ensuite, il faut aller là où se situe le fichier TRAJCENTER.py et le dossier « </w:t>
      </w:r>
      <w:proofErr w:type="spellStart"/>
      <w:r>
        <w:t>trajectory_files</w:t>
      </w:r>
      <w:proofErr w:type="spellEnd"/>
      <w:r>
        <w:t> ». Pour naviguer au sein d’un disque, il est possible d’utiliser la cd (</w:t>
      </w:r>
      <w:r>
        <w:rPr>
          <w:rStyle w:val="Accentuation"/>
        </w:rPr>
        <w:t>cd</w:t>
      </w:r>
      <w:r>
        <w:t xml:space="preserve"> = change directory). Dans mon exemple, il se situe à « </w:t>
      </w:r>
      <w:r w:rsidRPr="000971A7">
        <w:rPr>
          <w:i/>
        </w:rPr>
        <w:t xml:space="preserve">Z:\AM </w:t>
      </w:r>
      <w:proofErr w:type="spellStart"/>
      <w:r w:rsidRPr="000971A7">
        <w:rPr>
          <w:i/>
        </w:rPr>
        <w:t>Valor</w:t>
      </w:r>
      <w:proofErr w:type="spellEnd"/>
      <w:r w:rsidRPr="000971A7">
        <w:rPr>
          <w:i/>
        </w:rPr>
        <w:t>\TRAJCENTER</w:t>
      </w:r>
      <w:r>
        <w:t> ».</w:t>
      </w:r>
    </w:p>
    <w:p w14:paraId="36EEA501" w14:textId="74D3E096" w:rsidR="009031B4" w:rsidRDefault="000971A7" w:rsidP="000971A7">
      <w:pPr>
        <w:jc w:val="center"/>
      </w:pPr>
      <w:r>
        <w:rPr>
          <w:noProof/>
        </w:rPr>
        <w:drawing>
          <wp:inline distT="0" distB="0" distL="0" distR="0" wp14:anchorId="5AE8C71F" wp14:editId="2F2BCE4C">
            <wp:extent cx="2981325" cy="571500"/>
            <wp:effectExtent l="0" t="0" r="952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C9E8" w14:textId="12D710C1" w:rsidR="000971A7" w:rsidRDefault="000971A7" w:rsidP="000971A7">
      <w:pPr>
        <w:jc w:val="left"/>
      </w:pPr>
      <w:r>
        <w:t xml:space="preserve">Il ne reste plus qu’à lancer le fichier TRAJCENTER.py en utilisant la commande python : </w:t>
      </w:r>
    </w:p>
    <w:p w14:paraId="5FAA8218" w14:textId="08A71477" w:rsidR="000971A7" w:rsidRDefault="000971A7" w:rsidP="000971A7">
      <w:pPr>
        <w:jc w:val="center"/>
      </w:pPr>
      <w:r>
        <w:rPr>
          <w:noProof/>
        </w:rPr>
        <w:drawing>
          <wp:inline distT="0" distB="0" distL="0" distR="0" wp14:anchorId="4B67C2D5" wp14:editId="66AA455C">
            <wp:extent cx="6067425" cy="2733675"/>
            <wp:effectExtent l="0" t="0" r="9525" b="952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E117" w14:textId="77777777" w:rsidR="00B67A2F" w:rsidRDefault="00B67A2F" w:rsidP="000971A7">
      <w:pPr>
        <w:jc w:val="center"/>
      </w:pPr>
    </w:p>
    <w:p w14:paraId="378272E1" w14:textId="27C9521D" w:rsidR="000971A7" w:rsidRDefault="000971A7" w:rsidP="00B67A2F">
      <w:pPr>
        <w:pStyle w:val="Titre2"/>
      </w:pPr>
      <w:bookmarkStart w:id="22" w:name="_Toc160017904"/>
      <w:r>
        <w:t>Démarrage du serveur</w:t>
      </w:r>
      <w:bookmarkEnd w:id="22"/>
    </w:p>
    <w:p w14:paraId="715FF0D5" w14:textId="27253F57" w:rsidR="00B67A2F" w:rsidRDefault="00B67A2F" w:rsidP="00B67A2F">
      <w:r>
        <w:t xml:space="preserve">Il reste quelques informations à rentrer qui sont demandées par la console afin de pouvoir démarrer le serveur. Ces informations sont : </w:t>
      </w:r>
    </w:p>
    <w:p w14:paraId="5AFBAA92" w14:textId="73BEC1E3" w:rsidR="00B67A2F" w:rsidRDefault="00B67A2F" w:rsidP="00B67A2F">
      <w:pPr>
        <w:pStyle w:val="Paragraphedeliste"/>
        <w:numPr>
          <w:ilvl w:val="0"/>
          <w:numId w:val="40"/>
        </w:numPr>
      </w:pPr>
      <w:r>
        <w:t>L’adresse IP du serveur</w:t>
      </w:r>
    </w:p>
    <w:p w14:paraId="78211826" w14:textId="2595C7C2" w:rsidR="00B67A2F" w:rsidRDefault="00B67A2F" w:rsidP="00B67A2F">
      <w:pPr>
        <w:pStyle w:val="Paragraphedeliste"/>
        <w:numPr>
          <w:ilvl w:val="0"/>
          <w:numId w:val="40"/>
        </w:numPr>
      </w:pPr>
      <w:r>
        <w:t>Le port de communication</w:t>
      </w:r>
    </w:p>
    <w:p w14:paraId="7E1D2E52" w14:textId="1C5192C5" w:rsidR="00B67A2F" w:rsidRDefault="00B67A2F" w:rsidP="00B67A2F">
      <w:pPr>
        <w:pStyle w:val="Paragraphedeliste"/>
        <w:numPr>
          <w:ilvl w:val="0"/>
          <w:numId w:val="40"/>
        </w:numPr>
      </w:pPr>
      <w:r>
        <w:t>Le Timeout pour éteindre le serveur</w:t>
      </w:r>
    </w:p>
    <w:p w14:paraId="6A23D3F7" w14:textId="5C717374" w:rsidR="00B67A2F" w:rsidRDefault="00B67A2F" w:rsidP="00B67A2F">
      <w:r>
        <w:t xml:space="preserve">L’adresse IP du serveur doit être celle du PC sur lequel est lancé le serveur. Typiquement, pour le PC du robot GOM, l’adresse IP est </w:t>
      </w:r>
      <w:r w:rsidRPr="00B67A2F">
        <w:t>10.118.155.5</w:t>
      </w:r>
      <w:r>
        <w:t xml:space="preserve"> et pour le PC indus côté soudage, l’adresse </w:t>
      </w:r>
      <w:r>
        <w:rPr>
          <w:rStyle w:val="ui-provider"/>
        </w:rPr>
        <w:t>10.118.154.55.</w:t>
      </w:r>
    </w:p>
    <w:p w14:paraId="1EE3626E" w14:textId="6F7AD780" w:rsidR="00B67A2F" w:rsidRDefault="00B67A2F" w:rsidP="00B67A2F">
      <w:r>
        <w:t>Le port de communication est par défaut le 50000</w:t>
      </w:r>
    </w:p>
    <w:p w14:paraId="56AA3B51" w14:textId="21039FD5" w:rsidR="00B67A2F" w:rsidRDefault="00B67A2F" w:rsidP="00B67A2F">
      <w:r>
        <w:t>Le timeout correspond au temps d’inactivité acceptable avant un arrêt automatique du serveur. Il s’exprime en secondes. Il peut être mis comme infini.</w:t>
      </w:r>
    </w:p>
    <w:p w14:paraId="45EB872D" w14:textId="77777777" w:rsidR="00B67A2F" w:rsidRPr="00B67A2F" w:rsidRDefault="00B67A2F" w:rsidP="00B67A2F"/>
    <w:p w14:paraId="58BAB3F7" w14:textId="77777777" w:rsidR="009031B4" w:rsidRDefault="009031B4" w:rsidP="009031B4">
      <w:pPr>
        <w:pStyle w:val="Titre"/>
      </w:pPr>
      <w:bookmarkStart w:id="23" w:name="_Toc160017905"/>
      <w:r>
        <w:lastRenderedPageBreak/>
        <w:t>Conclusion</w:t>
      </w:r>
      <w:bookmarkEnd w:id="23"/>
    </w:p>
    <w:p w14:paraId="6A1D58E6" w14:textId="4676F304" w:rsidR="002806B6" w:rsidRDefault="00B67A2F" w:rsidP="009031B4">
      <w:r>
        <w:t>Ce court document résume comment démarrer le serveur TRAJCENTER afin d’envoyer un grand nombre de données au robot. Attention, ce document ne prend en charge que le démarrage du serveur.</w:t>
      </w:r>
    </w:p>
    <w:p w14:paraId="5C55C2AF" w14:textId="611A926F" w:rsidR="00B67A2F" w:rsidRDefault="00B67A2F" w:rsidP="009031B4"/>
    <w:p w14:paraId="53708484" w14:textId="1E988DC7" w:rsidR="00B67A2F" w:rsidRDefault="00B67A2F" w:rsidP="009031B4"/>
    <w:p w14:paraId="5D83CC41" w14:textId="7BDE6F35" w:rsidR="00B67A2F" w:rsidRDefault="00B67A2F" w:rsidP="00B67A2F">
      <w:pPr>
        <w:pStyle w:val="Titre"/>
      </w:pPr>
      <w:bookmarkStart w:id="24" w:name="_Toc160017906"/>
      <w:r>
        <w:t>AVERTISSEMENT</w:t>
      </w:r>
      <w:bookmarkEnd w:id="24"/>
    </w:p>
    <w:p w14:paraId="1F5D480E" w14:textId="1DD26B74" w:rsidR="00B67A2F" w:rsidRDefault="00B67A2F" w:rsidP="009031B4">
      <w:r>
        <w:t>Il est rudement recommandé de ne pas modifier le fichier TRAJCENTER.py, sauf si vous êtes sûrs de vous…</w:t>
      </w:r>
    </w:p>
    <w:p w14:paraId="35890671" w14:textId="778C6FB2" w:rsidR="00B33B74" w:rsidRDefault="00B33B74" w:rsidP="00EC7A49">
      <w:pPr>
        <w:autoSpaceDE/>
        <w:autoSpaceDN/>
        <w:adjustRightInd/>
        <w:spacing w:after="160" w:line="259" w:lineRule="auto"/>
        <w:jc w:val="left"/>
        <w:textAlignment w:val="auto"/>
      </w:pPr>
    </w:p>
    <w:p w14:paraId="5CD58699" w14:textId="4A37F9C1" w:rsidR="00B33B74" w:rsidRDefault="00B33B74" w:rsidP="00B33B74">
      <w:pPr>
        <w:tabs>
          <w:tab w:val="left" w:pos="7766"/>
        </w:tabs>
      </w:pPr>
      <w:r>
        <w:tab/>
      </w:r>
    </w:p>
    <w:p w14:paraId="2EE92B86" w14:textId="77777777" w:rsidR="001002C2" w:rsidRDefault="00500304" w:rsidP="0056740B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BBC994" wp14:editId="679CB8B8">
                <wp:simplePos x="0" y="0"/>
                <wp:positionH relativeFrom="column">
                  <wp:posOffset>1386205</wp:posOffset>
                </wp:positionH>
                <wp:positionV relativeFrom="paragraph">
                  <wp:posOffset>1233805</wp:posOffset>
                </wp:positionV>
                <wp:extent cx="2905125" cy="50101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5010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61C66" w14:textId="77777777" w:rsidR="001A7D66" w:rsidRDefault="001A7D66" w:rsidP="005674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BC994" id="Zone de texte 12" o:spid="_x0000_s1029" type="#_x0000_t202" style="position:absolute;left:0;text-align:left;margin-left:109.15pt;margin-top:97.15pt;width:228.75pt;height:39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" filled="f" stroked="f" strokeweight=".5pt">
                <v:textbox>
                  <w:txbxContent>
                    <w:p w14:paraId="09161C66" w14:textId="77777777" w:rsidR="001A7D66" w:rsidRDefault="001A7D66" w:rsidP="0056740B"/>
                  </w:txbxContent>
                </v:textbox>
              </v:shape>
            </w:pict>
          </mc:Fallback>
        </mc:AlternateContent>
      </w:r>
    </w:p>
    <w:sectPr w:rsidR="001002C2" w:rsidSect="00B33B74">
      <w:headerReference w:type="default" r:id="rId24"/>
      <w:footerReference w:type="default" r:id="rId25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29E90C" w14:textId="77777777" w:rsidR="00431607" w:rsidRDefault="00431607" w:rsidP="0056740B">
      <w:r>
        <w:separator/>
      </w:r>
    </w:p>
  </w:endnote>
  <w:endnote w:type="continuationSeparator" w:id="0">
    <w:p w14:paraId="566E6972" w14:textId="77777777" w:rsidR="00431607" w:rsidRDefault="00431607" w:rsidP="0056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07949728"/>
      <w:docPartObj>
        <w:docPartGallery w:val="Page Numbers (Bottom of Page)"/>
        <w:docPartUnique/>
      </w:docPartObj>
    </w:sdtPr>
    <w:sdtEndPr/>
    <w:sdtContent>
      <w:p w14:paraId="24953A61" w14:textId="2A1CB237" w:rsidR="0062103E" w:rsidRDefault="0062103E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22F058" w14:textId="77777777" w:rsidR="0062103E" w:rsidRDefault="0062103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D3C57D" w14:textId="77777777" w:rsidR="00431607" w:rsidRDefault="00431607" w:rsidP="0056740B">
      <w:r>
        <w:separator/>
      </w:r>
    </w:p>
  </w:footnote>
  <w:footnote w:type="continuationSeparator" w:id="0">
    <w:p w14:paraId="502D6DDE" w14:textId="77777777" w:rsidR="00431607" w:rsidRDefault="00431607" w:rsidP="00567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2533EB" w14:textId="65E5EFC7" w:rsidR="00226A88" w:rsidRPr="0056740B" w:rsidRDefault="00226A88" w:rsidP="008E4DC7">
    <w:pPr>
      <w:pStyle w:val="Titre2"/>
      <w:numPr>
        <w:ilvl w:val="0"/>
        <w:numId w:val="0"/>
      </w:numPr>
      <w:tabs>
        <w:tab w:val="right" w:pos="9746"/>
      </w:tabs>
      <w:jc w:val="left"/>
      <w:rPr>
        <w:rStyle w:val="Titredulivre"/>
        <w:color w:val="FFA300"/>
        <w:sz w:val="32"/>
        <w:szCs w:val="28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2DA6D9EE" wp14:editId="7503528E">
          <wp:simplePos x="0" y="0"/>
          <wp:positionH relativeFrom="column">
            <wp:posOffset>7658100</wp:posOffset>
          </wp:positionH>
          <wp:positionV relativeFrom="paragraph">
            <wp:posOffset>-283845</wp:posOffset>
          </wp:positionV>
          <wp:extent cx="1630646" cy="690369"/>
          <wp:effectExtent l="0" t="0" r="8255" b="0"/>
          <wp:wrapNone/>
          <wp:docPr id="217795014" name="Image 217795014" descr="Une image contenant texte, Police, Graphique,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7885258" name="Image 2" descr="Une image contenant texte, Police, Graphique, logo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0646" cy="6903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740EF">
      <w:rPr>
        <w:rStyle w:val="Titredulivre"/>
        <w:color w:val="FFA300"/>
        <w:sz w:val="32"/>
        <w:szCs w:val="28"/>
      </w:rPr>
      <w:t>TRAJCENTER</w:t>
    </w:r>
    <w:r>
      <w:rPr>
        <w:rStyle w:val="Titredulivre"/>
        <w:color w:val="FFA300"/>
        <w:sz w:val="32"/>
        <w:szCs w:val="28"/>
      </w:rPr>
      <w:tab/>
    </w:r>
  </w:p>
  <w:p w14:paraId="1845BE80" w14:textId="77777777" w:rsidR="00226A88" w:rsidRDefault="00226A88" w:rsidP="0056740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0408C"/>
    <w:multiLevelType w:val="hybridMultilevel"/>
    <w:tmpl w:val="F04085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4799D"/>
    <w:multiLevelType w:val="hybridMultilevel"/>
    <w:tmpl w:val="942CCB88"/>
    <w:lvl w:ilvl="0" w:tplc="C7BCFFA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5D0AD7A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06220F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AE8786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68A150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30C3DB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11A5EB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2EE153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5AE636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119E7D2F"/>
    <w:multiLevelType w:val="hybridMultilevel"/>
    <w:tmpl w:val="058E8734"/>
    <w:lvl w:ilvl="0" w:tplc="135C0BCC">
      <w:numFmt w:val="bullet"/>
      <w:lvlText w:val="-"/>
      <w:lvlJc w:val="left"/>
      <w:pPr>
        <w:ind w:left="720" w:hanging="360"/>
      </w:pPr>
      <w:rPr>
        <w:rFonts w:ascii="Verdana" w:eastAsiaTheme="minorHAnsi" w:hAnsi="Verdana" w:cs="MinionPro-Regular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21124"/>
    <w:multiLevelType w:val="hybridMultilevel"/>
    <w:tmpl w:val="AD5AD04E"/>
    <w:lvl w:ilvl="0" w:tplc="DD548C2A">
      <w:start w:val="1"/>
      <w:numFmt w:val="upperRoman"/>
      <w:pStyle w:val="Titre1"/>
      <w:lvlText w:val="%1."/>
      <w:lvlJc w:val="right"/>
      <w:pPr>
        <w:ind w:left="720" w:hanging="360"/>
      </w:pPr>
      <w:rPr>
        <w:specVanish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B2043"/>
    <w:multiLevelType w:val="hybridMultilevel"/>
    <w:tmpl w:val="BC1C0D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F6205"/>
    <w:multiLevelType w:val="hybridMultilevel"/>
    <w:tmpl w:val="9FE2166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032D6A"/>
    <w:multiLevelType w:val="hybridMultilevel"/>
    <w:tmpl w:val="74D8E712"/>
    <w:lvl w:ilvl="0" w:tplc="31D29DCA">
      <w:numFmt w:val="bullet"/>
      <w:lvlText w:val="-"/>
      <w:lvlJc w:val="left"/>
      <w:pPr>
        <w:ind w:left="5316" w:hanging="360"/>
      </w:pPr>
      <w:rPr>
        <w:rFonts w:ascii="Verdana" w:eastAsiaTheme="minorHAnsi" w:hAnsi="Verdana" w:cs="MinionPro-Regular" w:hint="default"/>
      </w:rPr>
    </w:lvl>
    <w:lvl w:ilvl="1" w:tplc="040C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4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1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9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6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3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076" w:hanging="360"/>
      </w:pPr>
      <w:rPr>
        <w:rFonts w:ascii="Wingdings" w:hAnsi="Wingdings" w:hint="default"/>
      </w:rPr>
    </w:lvl>
  </w:abstractNum>
  <w:abstractNum w:abstractNumId="7" w15:restartNumberingAfterBreak="0">
    <w:nsid w:val="2A4258CB"/>
    <w:multiLevelType w:val="hybridMultilevel"/>
    <w:tmpl w:val="6CCC49B2"/>
    <w:lvl w:ilvl="0" w:tplc="965CCF0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48627E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F78578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CB69B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9D847B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F7A3CA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ACAD94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96E212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BF2CEC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3042056F"/>
    <w:multiLevelType w:val="hybridMultilevel"/>
    <w:tmpl w:val="9918DBA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32037"/>
    <w:multiLevelType w:val="hybridMultilevel"/>
    <w:tmpl w:val="774AEAC6"/>
    <w:lvl w:ilvl="0" w:tplc="253235DA">
      <w:numFmt w:val="bullet"/>
      <w:lvlText w:val="-"/>
      <w:lvlJc w:val="left"/>
      <w:pPr>
        <w:ind w:left="720" w:hanging="360"/>
      </w:pPr>
      <w:rPr>
        <w:rFonts w:ascii="Verdana" w:eastAsiaTheme="minorHAnsi" w:hAnsi="Verdana" w:cs="MinionPro-Regular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B7CA1"/>
    <w:multiLevelType w:val="hybridMultilevel"/>
    <w:tmpl w:val="7F6E1D4A"/>
    <w:lvl w:ilvl="0" w:tplc="94422EE6">
      <w:start w:val="3"/>
      <w:numFmt w:val="bullet"/>
      <w:lvlText w:val="-"/>
      <w:lvlJc w:val="left"/>
      <w:pPr>
        <w:ind w:left="1068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FE20AA2"/>
    <w:multiLevelType w:val="hybridMultilevel"/>
    <w:tmpl w:val="43CC486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0D5A56"/>
    <w:multiLevelType w:val="hybridMultilevel"/>
    <w:tmpl w:val="F2787900"/>
    <w:lvl w:ilvl="0" w:tplc="8A30C61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1DA039F"/>
    <w:multiLevelType w:val="hybridMultilevel"/>
    <w:tmpl w:val="43CA2F82"/>
    <w:lvl w:ilvl="0" w:tplc="8124B7BC">
      <w:numFmt w:val="bullet"/>
      <w:lvlText w:val="-"/>
      <w:lvlJc w:val="left"/>
      <w:pPr>
        <w:ind w:left="720" w:hanging="360"/>
      </w:pPr>
      <w:rPr>
        <w:rFonts w:ascii="Verdana" w:eastAsiaTheme="minorHAnsi" w:hAnsi="Verdana" w:cs="MinionPro-Regular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3A72037"/>
    <w:multiLevelType w:val="hybridMultilevel"/>
    <w:tmpl w:val="30466A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4975B5"/>
    <w:multiLevelType w:val="hybridMultilevel"/>
    <w:tmpl w:val="CF021E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746EFD"/>
    <w:multiLevelType w:val="hybridMultilevel"/>
    <w:tmpl w:val="4104AC9C"/>
    <w:lvl w:ilvl="0" w:tplc="04F0A548">
      <w:numFmt w:val="bullet"/>
      <w:lvlText w:val="-"/>
      <w:lvlJc w:val="left"/>
      <w:pPr>
        <w:ind w:left="720" w:hanging="360"/>
      </w:pPr>
      <w:rPr>
        <w:rFonts w:ascii="Verdana" w:eastAsiaTheme="minorHAnsi" w:hAnsi="Verdana" w:cs="MinionPro-Regular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E6245FD"/>
    <w:multiLevelType w:val="hybridMultilevel"/>
    <w:tmpl w:val="8C9EFE42"/>
    <w:lvl w:ilvl="0" w:tplc="66B8375E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23C20D2"/>
    <w:multiLevelType w:val="hybridMultilevel"/>
    <w:tmpl w:val="BA8AB6A0"/>
    <w:lvl w:ilvl="0" w:tplc="31D29DCA">
      <w:numFmt w:val="bullet"/>
      <w:lvlText w:val="-"/>
      <w:lvlJc w:val="left"/>
      <w:pPr>
        <w:ind w:left="720" w:hanging="360"/>
      </w:pPr>
      <w:rPr>
        <w:rFonts w:ascii="Verdana" w:eastAsiaTheme="minorHAnsi" w:hAnsi="Verdana" w:cs="MinionPro-Regular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9716EC"/>
    <w:multiLevelType w:val="hybridMultilevel"/>
    <w:tmpl w:val="1E6C61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8203DA"/>
    <w:multiLevelType w:val="hybridMultilevel"/>
    <w:tmpl w:val="69E607A4"/>
    <w:lvl w:ilvl="0" w:tplc="FB20AF80">
      <w:numFmt w:val="bullet"/>
      <w:lvlText w:val="-"/>
      <w:lvlJc w:val="left"/>
      <w:pPr>
        <w:ind w:left="1080" w:hanging="360"/>
      </w:pPr>
      <w:rPr>
        <w:rFonts w:ascii="Verdana" w:eastAsiaTheme="minorHAnsi" w:hAnsi="Verdana" w:cs="MinionPro-Regular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02C3A20"/>
    <w:multiLevelType w:val="hybridMultilevel"/>
    <w:tmpl w:val="6C5207CC"/>
    <w:lvl w:ilvl="0" w:tplc="4A54D8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52038E0"/>
    <w:multiLevelType w:val="hybridMultilevel"/>
    <w:tmpl w:val="A964F780"/>
    <w:lvl w:ilvl="0" w:tplc="A628F75A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7101672"/>
    <w:multiLevelType w:val="hybridMultilevel"/>
    <w:tmpl w:val="07CEC1DA"/>
    <w:lvl w:ilvl="0" w:tplc="5C383C7A">
      <w:start w:val="1"/>
      <w:numFmt w:val="decimal"/>
      <w:pStyle w:val="Titre2"/>
      <w:lvlText w:val="%1."/>
      <w:lvlJc w:val="left"/>
      <w:pPr>
        <w:ind w:left="1068" w:hanging="360"/>
      </w:pPr>
      <w:rPr>
        <w:color w:val="FFA3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6B6007A3"/>
    <w:multiLevelType w:val="hybridMultilevel"/>
    <w:tmpl w:val="74205C28"/>
    <w:lvl w:ilvl="0" w:tplc="DE38CDD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D32AB96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09036C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AA4A70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D6CD92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AC88FD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1DE38F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73A26E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8A6C3C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5" w15:restartNumberingAfterBreak="0">
    <w:nsid w:val="6B8112A3"/>
    <w:multiLevelType w:val="hybridMultilevel"/>
    <w:tmpl w:val="785CC182"/>
    <w:lvl w:ilvl="0" w:tplc="D87E0F68">
      <w:numFmt w:val="bullet"/>
      <w:lvlText w:val="-"/>
      <w:lvlJc w:val="left"/>
      <w:pPr>
        <w:ind w:left="720" w:hanging="360"/>
      </w:pPr>
      <w:rPr>
        <w:rFonts w:ascii="Verdana" w:eastAsiaTheme="minorHAnsi" w:hAnsi="Verdana" w:cs="MinionPro-Regular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C637154"/>
    <w:multiLevelType w:val="hybridMultilevel"/>
    <w:tmpl w:val="C8E8FCA2"/>
    <w:lvl w:ilvl="0" w:tplc="5750F02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1297417"/>
    <w:multiLevelType w:val="hybridMultilevel"/>
    <w:tmpl w:val="900CAF76"/>
    <w:lvl w:ilvl="0" w:tplc="040C0001">
      <w:start w:val="1"/>
      <w:numFmt w:val="bullet"/>
      <w:lvlText w:val=""/>
      <w:lvlJc w:val="left"/>
      <w:pPr>
        <w:ind w:left="1060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27831E5"/>
    <w:multiLevelType w:val="hybridMultilevel"/>
    <w:tmpl w:val="B68454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BC0594"/>
    <w:multiLevelType w:val="hybridMultilevel"/>
    <w:tmpl w:val="5B1E24FC"/>
    <w:lvl w:ilvl="0" w:tplc="FA4AB050">
      <w:numFmt w:val="bullet"/>
      <w:lvlText w:val="-"/>
      <w:lvlJc w:val="left"/>
      <w:pPr>
        <w:ind w:left="720" w:hanging="360"/>
      </w:pPr>
      <w:rPr>
        <w:rFonts w:ascii="Verdana" w:eastAsiaTheme="minorHAnsi" w:hAnsi="Verdana" w:cs="MinionPro-Regular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14229A"/>
    <w:multiLevelType w:val="hybridMultilevel"/>
    <w:tmpl w:val="23BAFA7E"/>
    <w:lvl w:ilvl="0" w:tplc="4400403E">
      <w:start w:val="1"/>
      <w:numFmt w:val="lowerLetter"/>
      <w:pStyle w:val="Titre3"/>
      <w:lvlText w:val="%1."/>
      <w:lvlJc w:val="left"/>
      <w:pPr>
        <w:ind w:left="2136" w:hanging="360"/>
      </w:p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 w:tentative="1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num w:numId="1">
    <w:abstractNumId w:val="13"/>
  </w:num>
  <w:num w:numId="2">
    <w:abstractNumId w:val="20"/>
  </w:num>
  <w:num w:numId="3">
    <w:abstractNumId w:val="25"/>
  </w:num>
  <w:num w:numId="4">
    <w:abstractNumId w:val="11"/>
  </w:num>
  <w:num w:numId="5">
    <w:abstractNumId w:val="26"/>
  </w:num>
  <w:num w:numId="6">
    <w:abstractNumId w:val="16"/>
  </w:num>
  <w:num w:numId="7">
    <w:abstractNumId w:val="1"/>
  </w:num>
  <w:num w:numId="8">
    <w:abstractNumId w:val="24"/>
  </w:num>
  <w:num w:numId="9">
    <w:abstractNumId w:val="7"/>
  </w:num>
  <w:num w:numId="10">
    <w:abstractNumId w:val="5"/>
  </w:num>
  <w:num w:numId="11">
    <w:abstractNumId w:val="12"/>
  </w:num>
  <w:num w:numId="12">
    <w:abstractNumId w:val="21"/>
  </w:num>
  <w:num w:numId="13">
    <w:abstractNumId w:val="8"/>
  </w:num>
  <w:num w:numId="14">
    <w:abstractNumId w:val="27"/>
  </w:num>
  <w:num w:numId="15">
    <w:abstractNumId w:val="17"/>
  </w:num>
  <w:num w:numId="16">
    <w:abstractNumId w:val="10"/>
  </w:num>
  <w:num w:numId="17">
    <w:abstractNumId w:val="3"/>
  </w:num>
  <w:num w:numId="18">
    <w:abstractNumId w:val="22"/>
  </w:num>
  <w:num w:numId="19">
    <w:abstractNumId w:val="23"/>
  </w:num>
  <w:num w:numId="20">
    <w:abstractNumId w:val="15"/>
  </w:num>
  <w:num w:numId="21">
    <w:abstractNumId w:val="30"/>
  </w:num>
  <w:num w:numId="22">
    <w:abstractNumId w:val="23"/>
    <w:lvlOverride w:ilvl="0">
      <w:startOverride w:val="1"/>
    </w:lvlOverride>
  </w:num>
  <w:num w:numId="23">
    <w:abstractNumId w:val="19"/>
  </w:num>
  <w:num w:numId="24">
    <w:abstractNumId w:val="4"/>
  </w:num>
  <w:num w:numId="25">
    <w:abstractNumId w:val="14"/>
  </w:num>
  <w:num w:numId="26">
    <w:abstractNumId w:val="23"/>
    <w:lvlOverride w:ilvl="0">
      <w:startOverride w:val="1"/>
    </w:lvlOverride>
  </w:num>
  <w:num w:numId="27">
    <w:abstractNumId w:val="30"/>
    <w:lvlOverride w:ilvl="0">
      <w:startOverride w:val="1"/>
    </w:lvlOverride>
  </w:num>
  <w:num w:numId="28">
    <w:abstractNumId w:val="23"/>
    <w:lvlOverride w:ilvl="0">
      <w:startOverride w:val="1"/>
    </w:lvlOverride>
  </w:num>
  <w:num w:numId="29">
    <w:abstractNumId w:val="30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23"/>
    <w:lvlOverride w:ilvl="0">
      <w:startOverride w:val="1"/>
    </w:lvlOverride>
  </w:num>
  <w:num w:numId="32">
    <w:abstractNumId w:val="23"/>
    <w:lvlOverride w:ilvl="0">
      <w:startOverride w:val="1"/>
    </w:lvlOverride>
  </w:num>
  <w:num w:numId="33">
    <w:abstractNumId w:val="28"/>
  </w:num>
  <w:num w:numId="34">
    <w:abstractNumId w:val="23"/>
    <w:lvlOverride w:ilvl="0">
      <w:startOverride w:val="1"/>
    </w:lvlOverride>
  </w:num>
  <w:num w:numId="35">
    <w:abstractNumId w:val="2"/>
  </w:num>
  <w:num w:numId="36">
    <w:abstractNumId w:val="9"/>
  </w:num>
  <w:num w:numId="37">
    <w:abstractNumId w:val="29"/>
  </w:num>
  <w:num w:numId="38">
    <w:abstractNumId w:val="0"/>
  </w:num>
  <w:num w:numId="39">
    <w:abstractNumId w:val="18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E31"/>
    <w:rsid w:val="000006F4"/>
    <w:rsid w:val="000233DF"/>
    <w:rsid w:val="0003426B"/>
    <w:rsid w:val="00062240"/>
    <w:rsid w:val="000724F6"/>
    <w:rsid w:val="000971A7"/>
    <w:rsid w:val="00097531"/>
    <w:rsid w:val="000B1F60"/>
    <w:rsid w:val="000C24F5"/>
    <w:rsid w:val="000C6F38"/>
    <w:rsid w:val="000E029F"/>
    <w:rsid w:val="000E06FE"/>
    <w:rsid w:val="000F2254"/>
    <w:rsid w:val="001002C2"/>
    <w:rsid w:val="00106036"/>
    <w:rsid w:val="0011046C"/>
    <w:rsid w:val="00110B97"/>
    <w:rsid w:val="00121507"/>
    <w:rsid w:val="00126390"/>
    <w:rsid w:val="001375DF"/>
    <w:rsid w:val="001927F8"/>
    <w:rsid w:val="001A2066"/>
    <w:rsid w:val="001A7D66"/>
    <w:rsid w:val="001B3C47"/>
    <w:rsid w:val="001B40F0"/>
    <w:rsid w:val="001D4891"/>
    <w:rsid w:val="00205A5D"/>
    <w:rsid w:val="00226A88"/>
    <w:rsid w:val="002459D7"/>
    <w:rsid w:val="002557DC"/>
    <w:rsid w:val="002806B6"/>
    <w:rsid w:val="002B33C8"/>
    <w:rsid w:val="002C2815"/>
    <w:rsid w:val="00300925"/>
    <w:rsid w:val="00304B76"/>
    <w:rsid w:val="003464F1"/>
    <w:rsid w:val="00347F23"/>
    <w:rsid w:val="00350116"/>
    <w:rsid w:val="00392B1E"/>
    <w:rsid w:val="003B3D38"/>
    <w:rsid w:val="003C4768"/>
    <w:rsid w:val="003C6FC1"/>
    <w:rsid w:val="003F079B"/>
    <w:rsid w:val="00402084"/>
    <w:rsid w:val="00431512"/>
    <w:rsid w:val="00431607"/>
    <w:rsid w:val="00440D44"/>
    <w:rsid w:val="004447C1"/>
    <w:rsid w:val="0044585F"/>
    <w:rsid w:val="00453820"/>
    <w:rsid w:val="00460F4F"/>
    <w:rsid w:val="00463E09"/>
    <w:rsid w:val="00471C3F"/>
    <w:rsid w:val="004733C8"/>
    <w:rsid w:val="004B4365"/>
    <w:rsid w:val="004C7A2E"/>
    <w:rsid w:val="004D3201"/>
    <w:rsid w:val="004F298C"/>
    <w:rsid w:val="00500304"/>
    <w:rsid w:val="00510E74"/>
    <w:rsid w:val="0056740B"/>
    <w:rsid w:val="005715B5"/>
    <w:rsid w:val="00584657"/>
    <w:rsid w:val="0058780C"/>
    <w:rsid w:val="00596D56"/>
    <w:rsid w:val="005F17EB"/>
    <w:rsid w:val="00617522"/>
    <w:rsid w:val="0062103E"/>
    <w:rsid w:val="00622C88"/>
    <w:rsid w:val="00630190"/>
    <w:rsid w:val="0063424B"/>
    <w:rsid w:val="00654E1E"/>
    <w:rsid w:val="0067098A"/>
    <w:rsid w:val="006740EF"/>
    <w:rsid w:val="00685C34"/>
    <w:rsid w:val="006978B2"/>
    <w:rsid w:val="006A1014"/>
    <w:rsid w:val="006E6DD3"/>
    <w:rsid w:val="006F6139"/>
    <w:rsid w:val="00712EB2"/>
    <w:rsid w:val="0072581C"/>
    <w:rsid w:val="00740B41"/>
    <w:rsid w:val="00746BF3"/>
    <w:rsid w:val="00754A65"/>
    <w:rsid w:val="007757CA"/>
    <w:rsid w:val="007774C4"/>
    <w:rsid w:val="00785321"/>
    <w:rsid w:val="007B611B"/>
    <w:rsid w:val="007C4A74"/>
    <w:rsid w:val="007D35E0"/>
    <w:rsid w:val="007F2088"/>
    <w:rsid w:val="008049DD"/>
    <w:rsid w:val="00815CD0"/>
    <w:rsid w:val="00832027"/>
    <w:rsid w:val="008354A2"/>
    <w:rsid w:val="008501F6"/>
    <w:rsid w:val="00871693"/>
    <w:rsid w:val="00875A36"/>
    <w:rsid w:val="0089499C"/>
    <w:rsid w:val="00894B9A"/>
    <w:rsid w:val="008A261C"/>
    <w:rsid w:val="008E4DC7"/>
    <w:rsid w:val="009031B4"/>
    <w:rsid w:val="0094054B"/>
    <w:rsid w:val="00944E8E"/>
    <w:rsid w:val="0096073A"/>
    <w:rsid w:val="00985B2D"/>
    <w:rsid w:val="0099429E"/>
    <w:rsid w:val="009D2A44"/>
    <w:rsid w:val="009D55B3"/>
    <w:rsid w:val="009F67A0"/>
    <w:rsid w:val="00A16C23"/>
    <w:rsid w:val="00A56428"/>
    <w:rsid w:val="00A6453C"/>
    <w:rsid w:val="00A66657"/>
    <w:rsid w:val="00A9772F"/>
    <w:rsid w:val="00AD55C1"/>
    <w:rsid w:val="00AF421B"/>
    <w:rsid w:val="00B00E42"/>
    <w:rsid w:val="00B2269C"/>
    <w:rsid w:val="00B33B74"/>
    <w:rsid w:val="00B67A2F"/>
    <w:rsid w:val="00BA1DBE"/>
    <w:rsid w:val="00BA51B4"/>
    <w:rsid w:val="00BB2FF2"/>
    <w:rsid w:val="00BD1C72"/>
    <w:rsid w:val="00BE3240"/>
    <w:rsid w:val="00BF0771"/>
    <w:rsid w:val="00C11C2C"/>
    <w:rsid w:val="00C2325A"/>
    <w:rsid w:val="00C23574"/>
    <w:rsid w:val="00C41E98"/>
    <w:rsid w:val="00C71A1F"/>
    <w:rsid w:val="00C74DFF"/>
    <w:rsid w:val="00C91CAA"/>
    <w:rsid w:val="00CC0B53"/>
    <w:rsid w:val="00CD515C"/>
    <w:rsid w:val="00CE107C"/>
    <w:rsid w:val="00CF3031"/>
    <w:rsid w:val="00D226F1"/>
    <w:rsid w:val="00D27456"/>
    <w:rsid w:val="00D55E31"/>
    <w:rsid w:val="00D57436"/>
    <w:rsid w:val="00D70789"/>
    <w:rsid w:val="00D861C5"/>
    <w:rsid w:val="00D925BB"/>
    <w:rsid w:val="00DE54EC"/>
    <w:rsid w:val="00DF11DD"/>
    <w:rsid w:val="00DF55A7"/>
    <w:rsid w:val="00E11989"/>
    <w:rsid w:val="00E123B1"/>
    <w:rsid w:val="00E6705A"/>
    <w:rsid w:val="00E70F45"/>
    <w:rsid w:val="00E91424"/>
    <w:rsid w:val="00EA2BD3"/>
    <w:rsid w:val="00EB6ECA"/>
    <w:rsid w:val="00EC2506"/>
    <w:rsid w:val="00EC7A49"/>
    <w:rsid w:val="00EE4EA6"/>
    <w:rsid w:val="00EE5977"/>
    <w:rsid w:val="00F21845"/>
    <w:rsid w:val="00F44CC0"/>
    <w:rsid w:val="00F537E6"/>
    <w:rsid w:val="00F71C3E"/>
    <w:rsid w:val="00F83494"/>
    <w:rsid w:val="00F95DE4"/>
    <w:rsid w:val="00FC0133"/>
    <w:rsid w:val="00FE2070"/>
    <w:rsid w:val="00FF0221"/>
    <w:rsid w:val="00FF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AC15836"/>
  <w15:chartTrackingRefBased/>
  <w15:docId w15:val="{3D0FE205-0A8B-42CE-B1FD-2B74FC8B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D55C1"/>
    <w:pPr>
      <w:autoSpaceDE w:val="0"/>
      <w:autoSpaceDN w:val="0"/>
      <w:adjustRightInd w:val="0"/>
      <w:spacing w:after="0" w:line="240" w:lineRule="auto"/>
      <w:jc w:val="both"/>
      <w:textAlignment w:val="center"/>
    </w:pPr>
    <w:rPr>
      <w:rFonts w:ascii="Verdana" w:hAnsi="Verdana" w:cs="MinionPro-Regular"/>
      <w:sz w:val="24"/>
      <w:szCs w:val="24"/>
    </w:rPr>
  </w:style>
  <w:style w:type="paragraph" w:styleId="Titre1">
    <w:name w:val="heading 1"/>
    <w:aliases w:val="Titre principaux"/>
    <w:basedOn w:val="Normal"/>
    <w:next w:val="Normal"/>
    <w:link w:val="Titre1Car"/>
    <w:autoRedefine/>
    <w:uiPriority w:val="9"/>
    <w:qFormat/>
    <w:rsid w:val="00AD55C1"/>
    <w:pPr>
      <w:keepNext/>
      <w:keepLines/>
      <w:numPr>
        <w:numId w:val="17"/>
      </w:numPr>
      <w:spacing w:before="240" w:line="480" w:lineRule="auto"/>
      <w:outlineLvl w:val="0"/>
    </w:pPr>
    <w:rPr>
      <w:rFonts w:eastAsiaTheme="majorEastAsia" w:cstheme="majorBidi"/>
      <w:b/>
      <w:color w:val="80276C"/>
      <w:sz w:val="28"/>
      <w:szCs w:val="32"/>
    </w:rPr>
  </w:style>
  <w:style w:type="paragraph" w:styleId="Titre2">
    <w:name w:val="heading 2"/>
    <w:basedOn w:val="Paragraphestandard"/>
    <w:next w:val="Normal"/>
    <w:link w:val="Titre2Car"/>
    <w:uiPriority w:val="9"/>
    <w:unhideWhenUsed/>
    <w:qFormat/>
    <w:rsid w:val="00FF1DE8"/>
    <w:pPr>
      <w:numPr>
        <w:numId w:val="19"/>
      </w:numPr>
      <w:spacing w:line="360" w:lineRule="auto"/>
      <w:outlineLvl w:val="1"/>
    </w:pPr>
    <w:rPr>
      <w:rFonts w:ascii="Verdana" w:hAnsi="Verdana"/>
      <w:color w:val="FFA300"/>
      <w:sz w:val="28"/>
      <w:szCs w:val="26"/>
    </w:rPr>
  </w:style>
  <w:style w:type="paragraph" w:styleId="Titre3">
    <w:name w:val="heading 3"/>
    <w:basedOn w:val="Paragraphedeliste"/>
    <w:next w:val="Normal"/>
    <w:link w:val="Titre3Car"/>
    <w:uiPriority w:val="9"/>
    <w:unhideWhenUsed/>
    <w:qFormat/>
    <w:rsid w:val="00FF1DE8"/>
    <w:pPr>
      <w:numPr>
        <w:numId w:val="21"/>
      </w:numPr>
      <w:outlineLvl w:val="2"/>
    </w:p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A7D66"/>
    <w:pPr>
      <w:outlineLvl w:val="3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10B97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10B97"/>
    <w:rPr>
      <w:rFonts w:ascii="Segoe UI" w:hAnsi="Segoe UI" w:cs="Segoe UI"/>
      <w:sz w:val="18"/>
      <w:szCs w:val="18"/>
    </w:rPr>
  </w:style>
  <w:style w:type="paragraph" w:customStyle="1" w:styleId="Paragraphestandard">
    <w:name w:val="[Paragraphe standard]"/>
    <w:basedOn w:val="Normal"/>
    <w:uiPriority w:val="99"/>
    <w:rsid w:val="00D70789"/>
    <w:pPr>
      <w:spacing w:line="288" w:lineRule="auto"/>
    </w:pPr>
    <w:rPr>
      <w:rFonts w:ascii="MinionPro-Regular" w:hAnsi="MinionPro-Regular"/>
      <w:color w:val="000000"/>
    </w:rPr>
  </w:style>
  <w:style w:type="character" w:customStyle="1" w:styleId="Titre1Car">
    <w:name w:val="Titre 1 Car"/>
    <w:aliases w:val="Titre principaux Car"/>
    <w:basedOn w:val="Policepardfaut"/>
    <w:link w:val="Titre1"/>
    <w:uiPriority w:val="9"/>
    <w:rsid w:val="00AD55C1"/>
    <w:rPr>
      <w:rFonts w:ascii="Verdana" w:eastAsiaTheme="majorEastAsia" w:hAnsi="Verdana" w:cstheme="majorBidi"/>
      <w:b/>
      <w:color w:val="80276C"/>
      <w:sz w:val="28"/>
      <w:szCs w:val="32"/>
    </w:rPr>
  </w:style>
  <w:style w:type="paragraph" w:styleId="Titre">
    <w:name w:val="Title"/>
    <w:basedOn w:val="Paragraphestandard"/>
    <w:next w:val="Normal"/>
    <w:link w:val="TitreCar"/>
    <w:uiPriority w:val="10"/>
    <w:qFormat/>
    <w:rsid w:val="009D55B3"/>
    <w:pPr>
      <w:ind w:right="1531"/>
    </w:pPr>
    <w:rPr>
      <w:rFonts w:ascii="Verdana" w:hAnsi="Verdana"/>
      <w:b/>
      <w:color w:val="80276C"/>
      <w:sz w:val="36"/>
      <w:szCs w:val="36"/>
    </w:rPr>
  </w:style>
  <w:style w:type="character" w:customStyle="1" w:styleId="TitreCar">
    <w:name w:val="Titre Car"/>
    <w:basedOn w:val="Policepardfaut"/>
    <w:link w:val="Titre"/>
    <w:uiPriority w:val="10"/>
    <w:rsid w:val="009D55B3"/>
    <w:rPr>
      <w:rFonts w:ascii="Verdana" w:hAnsi="Verdana" w:cs="MinionPro-Regular"/>
      <w:b/>
      <w:color w:val="80276C"/>
      <w:sz w:val="36"/>
      <w:szCs w:val="36"/>
    </w:rPr>
  </w:style>
  <w:style w:type="paragraph" w:styleId="Paragraphedeliste">
    <w:name w:val="List Paragraph"/>
    <w:basedOn w:val="Normal"/>
    <w:uiPriority w:val="34"/>
    <w:qFormat/>
    <w:rsid w:val="001D4891"/>
    <w:pPr>
      <w:ind w:left="720"/>
      <w:contextualSpacing/>
    </w:pPr>
  </w:style>
  <w:style w:type="table" w:styleId="Grilledutableau">
    <w:name w:val="Table Grid"/>
    <w:basedOn w:val="TableauNormal"/>
    <w:uiPriority w:val="39"/>
    <w:rsid w:val="001D4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ligne">
    <w:name w:val="line number"/>
    <w:basedOn w:val="Policepardfaut"/>
    <w:uiPriority w:val="99"/>
    <w:semiHidden/>
    <w:unhideWhenUsed/>
    <w:rsid w:val="004D3201"/>
  </w:style>
  <w:style w:type="paragraph" w:styleId="En-tte">
    <w:name w:val="header"/>
    <w:basedOn w:val="Normal"/>
    <w:link w:val="En-tteCar"/>
    <w:uiPriority w:val="99"/>
    <w:unhideWhenUsed/>
    <w:rsid w:val="004D320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D3201"/>
  </w:style>
  <w:style w:type="paragraph" w:styleId="Pieddepage">
    <w:name w:val="footer"/>
    <w:basedOn w:val="Normal"/>
    <w:link w:val="PieddepageCar"/>
    <w:uiPriority w:val="99"/>
    <w:unhideWhenUsed/>
    <w:rsid w:val="004D320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D3201"/>
  </w:style>
  <w:style w:type="character" w:customStyle="1" w:styleId="Titre2Car">
    <w:name w:val="Titre 2 Car"/>
    <w:basedOn w:val="Policepardfaut"/>
    <w:link w:val="Titre2"/>
    <w:uiPriority w:val="9"/>
    <w:rsid w:val="00FF1DE8"/>
    <w:rPr>
      <w:rFonts w:ascii="Verdana" w:hAnsi="Verdana" w:cs="MinionPro-Regular"/>
      <w:color w:val="FFA300"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F1DE8"/>
    <w:rPr>
      <w:rFonts w:ascii="Verdana" w:hAnsi="Verdana" w:cs="MinionPro-Regular"/>
      <w:color w:val="80276C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875A3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75A3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95DE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F303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ja-JP"/>
    </w:rPr>
  </w:style>
  <w:style w:type="character" w:styleId="Titredulivre">
    <w:name w:val="Book Title"/>
    <w:uiPriority w:val="33"/>
    <w:qFormat/>
    <w:rsid w:val="0056740B"/>
    <w:rPr>
      <w:color w:val="FFFFFF" w:themeColor="background1"/>
      <w:sz w:val="28"/>
      <w:szCs w:val="26"/>
    </w:rPr>
  </w:style>
  <w:style w:type="paragraph" w:styleId="Citation">
    <w:name w:val="Quote"/>
    <w:basedOn w:val="Normal"/>
    <w:next w:val="Normal"/>
    <w:link w:val="CitationCar"/>
    <w:uiPriority w:val="29"/>
    <w:qFormat/>
    <w:rsid w:val="000233DF"/>
    <w:pPr>
      <w:spacing w:before="200" w:after="160"/>
      <w:ind w:left="864" w:right="864"/>
      <w:jc w:val="center"/>
    </w:pPr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0233DF"/>
    <w:rPr>
      <w:rFonts w:ascii="Verdana" w:hAnsi="Verdana" w:cs="MinionPro-Regular"/>
      <w:i/>
      <w:iCs/>
      <w:color w:val="80276C"/>
      <w:sz w:val="24"/>
      <w:szCs w:val="24"/>
    </w:rPr>
  </w:style>
  <w:style w:type="table" w:styleId="TableauGrille5Fonc-Accentuation4">
    <w:name w:val="Grid Table 5 Dark Accent 4"/>
    <w:basedOn w:val="TableauNormal"/>
    <w:uiPriority w:val="50"/>
    <w:rsid w:val="001A7D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character" w:customStyle="1" w:styleId="Titre4Car">
    <w:name w:val="Titre 4 Car"/>
    <w:basedOn w:val="Policepardfaut"/>
    <w:link w:val="Titre4"/>
    <w:uiPriority w:val="9"/>
    <w:rsid w:val="001A7D66"/>
    <w:rPr>
      <w:rFonts w:ascii="Verdana" w:hAnsi="Verdana" w:cs="MinionPro-Regular"/>
      <w:color w:val="80276C"/>
      <w:sz w:val="24"/>
      <w:szCs w:val="24"/>
    </w:rPr>
  </w:style>
  <w:style w:type="paragraph" w:styleId="TM1">
    <w:name w:val="toc 1"/>
    <w:basedOn w:val="Normal"/>
    <w:next w:val="Normal"/>
    <w:autoRedefine/>
    <w:uiPriority w:val="39"/>
    <w:unhideWhenUsed/>
    <w:rsid w:val="00654E1E"/>
    <w:pPr>
      <w:spacing w:before="120"/>
      <w:jc w:val="left"/>
    </w:pPr>
    <w:rPr>
      <w:rFonts w:asciiTheme="minorHAnsi" w:hAnsiTheme="minorHAnsi" w:cstheme="minorHAnsi"/>
      <w:b/>
      <w:bCs/>
      <w:i/>
      <w:iCs/>
      <w:color w:val="80276C"/>
    </w:rPr>
  </w:style>
  <w:style w:type="paragraph" w:styleId="TM2">
    <w:name w:val="toc 2"/>
    <w:basedOn w:val="Normal"/>
    <w:next w:val="Normal"/>
    <w:autoRedefine/>
    <w:uiPriority w:val="39"/>
    <w:unhideWhenUsed/>
    <w:rsid w:val="00654E1E"/>
    <w:pPr>
      <w:spacing w:before="120"/>
      <w:ind w:left="240"/>
      <w:jc w:val="left"/>
    </w:pPr>
    <w:rPr>
      <w:rFonts w:asciiTheme="minorHAnsi" w:hAnsiTheme="minorHAnsi" w:cstheme="minorHAnsi"/>
      <w:b/>
      <w:bCs/>
      <w:color w:val="FFA300"/>
      <w:sz w:val="22"/>
      <w:szCs w:val="22"/>
    </w:rPr>
  </w:style>
  <w:style w:type="paragraph" w:styleId="TM3">
    <w:name w:val="toc 3"/>
    <w:basedOn w:val="Normal"/>
    <w:next w:val="Normal"/>
    <w:autoRedefine/>
    <w:uiPriority w:val="39"/>
    <w:unhideWhenUsed/>
    <w:rsid w:val="001A7D66"/>
    <w:pPr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1A7D66"/>
    <w:pPr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unhideWhenUsed/>
    <w:rsid w:val="001A7D66"/>
    <w:pPr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unhideWhenUsed/>
    <w:rsid w:val="001A7D66"/>
    <w:pPr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unhideWhenUsed/>
    <w:rsid w:val="001A7D66"/>
    <w:pPr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unhideWhenUsed/>
    <w:rsid w:val="001A7D66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unhideWhenUsed/>
    <w:rsid w:val="001A7D66"/>
    <w:pPr>
      <w:ind w:left="1920"/>
      <w:jc w:val="left"/>
    </w:pPr>
    <w:rPr>
      <w:rFonts w:asciiTheme="minorHAnsi" w:hAnsiTheme="minorHAnsi" w:cstheme="minorHAnsi"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8A261C"/>
    <w:rPr>
      <w:color w:val="808080"/>
    </w:rPr>
  </w:style>
  <w:style w:type="paragraph" w:customStyle="1" w:styleId="Normal2">
    <w:name w:val="Normal 2"/>
    <w:basedOn w:val="Normal"/>
    <w:link w:val="Normal2Car"/>
    <w:qFormat/>
    <w:rsid w:val="00AD55C1"/>
    <w:rPr>
      <w:noProof/>
      <w:color w:val="80276C"/>
    </w:rPr>
  </w:style>
  <w:style w:type="character" w:customStyle="1" w:styleId="Normal2Car">
    <w:name w:val="Normal 2 Car"/>
    <w:basedOn w:val="Policepardfaut"/>
    <w:link w:val="Normal2"/>
    <w:rsid w:val="00AD55C1"/>
    <w:rPr>
      <w:rFonts w:ascii="Verdana" w:hAnsi="Verdana" w:cs="MinionPro-Regular"/>
      <w:noProof/>
      <w:color w:val="80276C"/>
      <w:sz w:val="24"/>
      <w:szCs w:val="24"/>
    </w:rPr>
  </w:style>
  <w:style w:type="table" w:customStyle="1" w:styleId="ARTS">
    <w:name w:val="ARTS"/>
    <w:basedOn w:val="TableauNormal"/>
    <w:uiPriority w:val="99"/>
    <w:rsid w:val="00596D56"/>
    <w:pPr>
      <w:spacing w:after="0" w:line="240" w:lineRule="auto"/>
    </w:pPr>
    <w:rPr>
      <w:rFonts w:ascii="Verdana" w:hAnsi="Verdana"/>
      <w:color w:val="FFFFFF" w:themeColor="background1"/>
    </w:rPr>
    <w:tblPr>
      <w:tblStyleRowBandSize w:val="1"/>
      <w:tblBorders>
        <w:top w:val="single" w:sz="12" w:space="0" w:color="FFFFFF" w:themeColor="background1"/>
        <w:left w:val="single" w:sz="12" w:space="0" w:color="FFFFFF" w:themeColor="background1"/>
        <w:bottom w:val="single" w:sz="12" w:space="0" w:color="FFFFFF" w:themeColor="background1"/>
        <w:right w:val="single" w:sz="12" w:space="0" w:color="FFFFFF" w:themeColor="background1"/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FFA300"/>
    </w:tcPr>
    <w:tblStylePr w:type="firstRow">
      <w:rPr>
        <w:rFonts w:ascii="Verdana" w:hAnsi="Verdana"/>
        <w:b/>
        <w:color w:val="FFFFFF" w:themeColor="background1"/>
        <w:sz w:val="22"/>
      </w:rPr>
      <w:tblPr/>
      <w:tcPr>
        <w:shd w:val="clear" w:color="auto" w:fill="80276C"/>
      </w:tcPr>
    </w:tblStylePr>
    <w:tblStylePr w:type="firstCol">
      <w:rPr>
        <w:rFonts w:ascii="Verdana" w:hAnsi="Verdana"/>
        <w:b/>
        <w:sz w:val="22"/>
      </w:rPr>
      <w:tblPr/>
      <w:tcPr>
        <w:shd w:val="clear" w:color="auto" w:fill="80276C"/>
      </w:tcPr>
    </w:tblStylePr>
  </w:style>
  <w:style w:type="paragraph" w:customStyle="1" w:styleId="Titre2bis">
    <w:name w:val="Titre2 bis"/>
    <w:basedOn w:val="Titre2"/>
    <w:link w:val="Titre2bisCar"/>
    <w:qFormat/>
    <w:rsid w:val="00B33B74"/>
    <w:pPr>
      <w:numPr>
        <w:numId w:val="0"/>
      </w:numPr>
      <w:ind w:left="708"/>
    </w:pPr>
  </w:style>
  <w:style w:type="character" w:customStyle="1" w:styleId="Titre2bisCar">
    <w:name w:val="Titre2 bis Car"/>
    <w:basedOn w:val="Titre2Car"/>
    <w:link w:val="Titre2bis"/>
    <w:rsid w:val="00B33B74"/>
    <w:rPr>
      <w:rFonts w:ascii="Verdana" w:hAnsi="Verdana" w:cs="MinionPro-Regular"/>
      <w:color w:val="FFA300"/>
      <w:sz w:val="28"/>
      <w:szCs w:val="26"/>
    </w:rPr>
  </w:style>
  <w:style w:type="character" w:styleId="Accentuation">
    <w:name w:val="Emphasis"/>
    <w:basedOn w:val="Policepardfaut"/>
    <w:uiPriority w:val="20"/>
    <w:qFormat/>
    <w:rsid w:val="000971A7"/>
    <w:rPr>
      <w:i/>
      <w:iCs/>
    </w:rPr>
  </w:style>
  <w:style w:type="character" w:customStyle="1" w:styleId="ui-provider">
    <w:name w:val="ui-provider"/>
    <w:basedOn w:val="Policepardfaut"/>
    <w:rsid w:val="00B67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13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21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4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053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7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8886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me\Desktop\AM%20Valor\Ressources%20graphiques%20et%20mod&#232;les\word\model_AM_Valor_Metz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8b9379-d9d5-43a7-b48e-8cfb9f3b80b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077EF771D3444C93215E42D8129163" ma:contentTypeVersion="10" ma:contentTypeDescription="Crée un document." ma:contentTypeScope="" ma:versionID="d8c819423b6d7bbb13181983286c326a">
  <xsd:schema xmlns:xsd="http://www.w3.org/2001/XMLSchema" xmlns:xs="http://www.w3.org/2001/XMLSchema" xmlns:p="http://schemas.microsoft.com/office/2006/metadata/properties" xmlns:ns2="258b9379-d9d5-43a7-b48e-8cfb9f3b80b1" targetNamespace="http://schemas.microsoft.com/office/2006/metadata/properties" ma:root="true" ma:fieldsID="3cd8e10083b4bbfea72932f2ae788a73" ns2:_="">
    <xsd:import namespace="258b9379-d9d5-43a7-b48e-8cfb9f3b80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8b9379-d9d5-43a7-b48e-8cfb9f3b80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5df49ad0-6ecc-4a6d-b1ab-db48c7dd63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41183-A4F0-4C09-8001-EB90011116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EE0171-FCFE-4B48-8290-C0E4D1492209}">
  <ds:schemaRefs>
    <ds:schemaRef ds:uri="258b9379-d9d5-43a7-b48e-8cfb9f3b80b1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62AD920D-54D9-40F3-B624-A32A7A3F34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8b9379-d9d5-43a7-b48e-8cfb9f3b80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4AA643E-AD4C-46F5-884A-1F81D5DF5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model_AM_Valor_Metz.dotx</Template>
  <TotalTime>904</TotalTime>
  <Pages>7</Pages>
  <Words>910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Clément Racinet</dc:creator>
  <cp:keywords/>
  <dc:description/>
  <cp:lastModifiedBy>RACINET Clement</cp:lastModifiedBy>
  <cp:revision>37</cp:revision>
  <cp:lastPrinted>2024-02-28T12:04:00Z</cp:lastPrinted>
  <dcterms:created xsi:type="dcterms:W3CDTF">2023-10-20T12:44:00Z</dcterms:created>
  <dcterms:modified xsi:type="dcterms:W3CDTF">2024-02-28T12:04:00Z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0x010100A2077EF771D3444C93215E42D8129163</vt:lpwstr>
  </property>
  <property fmtid="{D5CDD505-2E9C-101B-9397-08002B2CF9AE}" pid="3" name="MediaServiceImageTags">
    <vt:lpwstr/>
  </property>
</Properties>
</file>